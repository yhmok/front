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900DD5" w14:textId="14B719F5" w:rsidR="00222277" w:rsidRPr="00222277" w:rsidRDefault="00EF4909" w:rsidP="00FF08BA">
      <w:pPr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뉴스</w:t>
      </w:r>
      <w:r w:rsidR="002D47B3">
        <w:rPr>
          <w:rFonts w:hint="eastAsia"/>
          <w:b/>
          <w:sz w:val="48"/>
          <w:szCs w:val="48"/>
        </w:rPr>
        <w:t xml:space="preserve"> 페이지</w:t>
      </w:r>
      <w:r w:rsidR="002A7201">
        <w:rPr>
          <w:rFonts w:hint="eastAsia"/>
          <w:b/>
          <w:sz w:val="48"/>
          <w:szCs w:val="48"/>
        </w:rPr>
        <w:t xml:space="preserve"> 만들기</w:t>
      </w:r>
    </w:p>
    <w:p w14:paraId="547E1DC8" w14:textId="77777777" w:rsidR="00222277" w:rsidRDefault="00222277" w:rsidP="00FF08BA"/>
    <w:p w14:paraId="05496DA2" w14:textId="77777777" w:rsidR="00222277" w:rsidRDefault="00222277" w:rsidP="00FF08BA"/>
    <w:p w14:paraId="6CFF8982" w14:textId="77777777" w:rsidR="00222277" w:rsidRPr="00C84E93" w:rsidRDefault="00222277" w:rsidP="00FF08BA">
      <w:pPr>
        <w:rPr>
          <w:b/>
          <w:sz w:val="28"/>
          <w:szCs w:val="28"/>
        </w:rPr>
      </w:pPr>
      <w:r w:rsidRPr="00C84E93">
        <w:rPr>
          <w:rFonts w:hint="eastAsia"/>
          <w:b/>
          <w:sz w:val="28"/>
          <w:szCs w:val="28"/>
        </w:rPr>
        <w:t>학습목표</w:t>
      </w:r>
      <w:bookmarkStart w:id="0" w:name="_GoBack"/>
      <w:bookmarkEnd w:id="0"/>
    </w:p>
    <w:p w14:paraId="224B4022" w14:textId="40606C87" w:rsidR="00222277" w:rsidRDefault="00326C0B" w:rsidP="00FF08BA">
      <w:r>
        <w:rPr>
          <w:rFonts w:hint="eastAsia"/>
        </w:rPr>
        <w:t>뉴스 페이지를 만들어보자.</w:t>
      </w:r>
    </w:p>
    <w:p w14:paraId="3C9C892C" w14:textId="77777777" w:rsidR="00FF283F" w:rsidRDefault="00FF283F" w:rsidP="00FF08BA"/>
    <w:p w14:paraId="3BE80E3A" w14:textId="77777777" w:rsidR="00222277" w:rsidRDefault="00222277" w:rsidP="00FF08BA"/>
    <w:p w14:paraId="5871E8B6" w14:textId="46D060BC" w:rsidR="00C84E93" w:rsidRPr="00C84E93" w:rsidRDefault="00C84E93" w:rsidP="00C84E93">
      <w:pPr>
        <w:rPr>
          <w:b/>
          <w:sz w:val="28"/>
          <w:szCs w:val="28"/>
        </w:rPr>
      </w:pPr>
      <w:r w:rsidRPr="00C84E93">
        <w:rPr>
          <w:rFonts w:hint="eastAsia"/>
          <w:b/>
          <w:sz w:val="28"/>
          <w:szCs w:val="28"/>
        </w:rPr>
        <w:t>목차</w:t>
      </w:r>
    </w:p>
    <w:p w14:paraId="6A1533BB" w14:textId="55C885BF" w:rsidR="00A61C96" w:rsidRDefault="00C84E93">
      <w:pPr>
        <w:pStyle w:val="11"/>
        <w:tabs>
          <w:tab w:val="right" w:leader="dot" w:pos="10456"/>
        </w:tabs>
        <w:rPr>
          <w:rFonts w:asciiTheme="minorHAnsi" w:eastAsiaTheme="minorEastAsia"/>
          <w:noProof/>
          <w:kern w:val="2"/>
          <w:szCs w:val="22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476312518" w:history="1">
        <w:r w:rsidR="00A61C96" w:rsidRPr="002C0E3A">
          <w:rPr>
            <w:rStyle w:val="a8"/>
            <w:noProof/>
          </w:rPr>
          <w:t>1. 뉴스 페이지 만들기</w:t>
        </w:r>
        <w:r w:rsidR="00A61C96">
          <w:rPr>
            <w:noProof/>
            <w:webHidden/>
          </w:rPr>
          <w:tab/>
        </w:r>
        <w:r w:rsidR="00A61C96">
          <w:rPr>
            <w:noProof/>
            <w:webHidden/>
          </w:rPr>
          <w:fldChar w:fldCharType="begin"/>
        </w:r>
        <w:r w:rsidR="00A61C96">
          <w:rPr>
            <w:noProof/>
            <w:webHidden/>
          </w:rPr>
          <w:instrText xml:space="preserve"> PAGEREF _Toc476312518 \h </w:instrText>
        </w:r>
        <w:r w:rsidR="00A61C96">
          <w:rPr>
            <w:noProof/>
            <w:webHidden/>
          </w:rPr>
        </w:r>
        <w:r w:rsidR="00A61C96">
          <w:rPr>
            <w:noProof/>
            <w:webHidden/>
          </w:rPr>
          <w:fldChar w:fldCharType="separate"/>
        </w:r>
        <w:r w:rsidR="00A61C96">
          <w:rPr>
            <w:noProof/>
            <w:webHidden/>
          </w:rPr>
          <w:t>2</w:t>
        </w:r>
        <w:r w:rsidR="00A61C96">
          <w:rPr>
            <w:noProof/>
            <w:webHidden/>
          </w:rPr>
          <w:fldChar w:fldCharType="end"/>
        </w:r>
      </w:hyperlink>
    </w:p>
    <w:p w14:paraId="4A6E7190" w14:textId="2E74CAC2" w:rsidR="00A61C96" w:rsidRDefault="000919AA">
      <w:pPr>
        <w:pStyle w:val="21"/>
        <w:tabs>
          <w:tab w:val="right" w:leader="dot" w:pos="10456"/>
        </w:tabs>
        <w:rPr>
          <w:rFonts w:asciiTheme="minorHAnsi" w:eastAsiaTheme="minorEastAsia"/>
          <w:noProof/>
          <w:kern w:val="2"/>
          <w:szCs w:val="22"/>
        </w:rPr>
      </w:pPr>
      <w:hyperlink w:anchor="_Toc476312519" w:history="1">
        <w:r w:rsidR="00A61C96" w:rsidRPr="002C0E3A">
          <w:rPr>
            <w:rStyle w:val="a8"/>
            <w:noProof/>
          </w:rPr>
          <w:t>1) 파일 생성</w:t>
        </w:r>
        <w:r w:rsidR="00A61C96">
          <w:rPr>
            <w:noProof/>
            <w:webHidden/>
          </w:rPr>
          <w:tab/>
        </w:r>
        <w:r w:rsidR="00A61C96">
          <w:rPr>
            <w:noProof/>
            <w:webHidden/>
          </w:rPr>
          <w:fldChar w:fldCharType="begin"/>
        </w:r>
        <w:r w:rsidR="00A61C96">
          <w:rPr>
            <w:noProof/>
            <w:webHidden/>
          </w:rPr>
          <w:instrText xml:space="preserve"> PAGEREF _Toc476312519 \h </w:instrText>
        </w:r>
        <w:r w:rsidR="00A61C96">
          <w:rPr>
            <w:noProof/>
            <w:webHidden/>
          </w:rPr>
        </w:r>
        <w:r w:rsidR="00A61C96">
          <w:rPr>
            <w:noProof/>
            <w:webHidden/>
          </w:rPr>
          <w:fldChar w:fldCharType="separate"/>
        </w:r>
        <w:r w:rsidR="00A61C96">
          <w:rPr>
            <w:noProof/>
            <w:webHidden/>
          </w:rPr>
          <w:t>2</w:t>
        </w:r>
        <w:r w:rsidR="00A61C96">
          <w:rPr>
            <w:noProof/>
            <w:webHidden/>
          </w:rPr>
          <w:fldChar w:fldCharType="end"/>
        </w:r>
      </w:hyperlink>
    </w:p>
    <w:p w14:paraId="0A0778FB" w14:textId="1DCAC91F" w:rsidR="00A61C96" w:rsidRDefault="000919AA">
      <w:pPr>
        <w:pStyle w:val="21"/>
        <w:tabs>
          <w:tab w:val="right" w:leader="dot" w:pos="10456"/>
        </w:tabs>
        <w:rPr>
          <w:rFonts w:asciiTheme="minorHAnsi" w:eastAsiaTheme="minorEastAsia"/>
          <w:noProof/>
          <w:kern w:val="2"/>
          <w:szCs w:val="22"/>
        </w:rPr>
      </w:pPr>
      <w:hyperlink w:anchor="_Toc476312520" w:history="1">
        <w:r w:rsidR="00A61C96" w:rsidRPr="002C0E3A">
          <w:rPr>
            <w:rStyle w:val="a8"/>
            <w:noProof/>
          </w:rPr>
          <w:t>2) width, border, padding 서식</w:t>
        </w:r>
        <w:r w:rsidR="00A61C96">
          <w:rPr>
            <w:noProof/>
            <w:webHidden/>
          </w:rPr>
          <w:tab/>
        </w:r>
        <w:r w:rsidR="00A61C96">
          <w:rPr>
            <w:noProof/>
            <w:webHidden/>
          </w:rPr>
          <w:fldChar w:fldCharType="begin"/>
        </w:r>
        <w:r w:rsidR="00A61C96">
          <w:rPr>
            <w:noProof/>
            <w:webHidden/>
          </w:rPr>
          <w:instrText xml:space="preserve"> PAGEREF _Toc476312520 \h </w:instrText>
        </w:r>
        <w:r w:rsidR="00A61C96">
          <w:rPr>
            <w:noProof/>
            <w:webHidden/>
          </w:rPr>
        </w:r>
        <w:r w:rsidR="00A61C96">
          <w:rPr>
            <w:noProof/>
            <w:webHidden/>
          </w:rPr>
          <w:fldChar w:fldCharType="separate"/>
        </w:r>
        <w:r w:rsidR="00A61C96">
          <w:rPr>
            <w:noProof/>
            <w:webHidden/>
          </w:rPr>
          <w:t>4</w:t>
        </w:r>
        <w:r w:rsidR="00A61C96">
          <w:rPr>
            <w:noProof/>
            <w:webHidden/>
          </w:rPr>
          <w:fldChar w:fldCharType="end"/>
        </w:r>
      </w:hyperlink>
    </w:p>
    <w:p w14:paraId="5BB8FC97" w14:textId="1F713B8D" w:rsidR="00A61C96" w:rsidRDefault="000919AA">
      <w:pPr>
        <w:pStyle w:val="21"/>
        <w:tabs>
          <w:tab w:val="right" w:leader="dot" w:pos="10456"/>
        </w:tabs>
        <w:rPr>
          <w:rFonts w:asciiTheme="minorHAnsi" w:eastAsiaTheme="minorEastAsia"/>
          <w:noProof/>
          <w:kern w:val="2"/>
          <w:szCs w:val="22"/>
        </w:rPr>
      </w:pPr>
      <w:hyperlink w:anchor="_Toc476312521" w:history="1">
        <w:r w:rsidR="00A61C96" w:rsidRPr="002C0E3A">
          <w:rPr>
            <w:rStyle w:val="a8"/>
            <w:noProof/>
          </w:rPr>
          <w:t>3) line-height 서식</w:t>
        </w:r>
        <w:r w:rsidR="00A61C96">
          <w:rPr>
            <w:noProof/>
            <w:webHidden/>
          </w:rPr>
          <w:tab/>
        </w:r>
        <w:r w:rsidR="00A61C96">
          <w:rPr>
            <w:noProof/>
            <w:webHidden/>
          </w:rPr>
          <w:fldChar w:fldCharType="begin"/>
        </w:r>
        <w:r w:rsidR="00A61C96">
          <w:rPr>
            <w:noProof/>
            <w:webHidden/>
          </w:rPr>
          <w:instrText xml:space="preserve"> PAGEREF _Toc476312521 \h </w:instrText>
        </w:r>
        <w:r w:rsidR="00A61C96">
          <w:rPr>
            <w:noProof/>
            <w:webHidden/>
          </w:rPr>
        </w:r>
        <w:r w:rsidR="00A61C96">
          <w:rPr>
            <w:noProof/>
            <w:webHidden/>
          </w:rPr>
          <w:fldChar w:fldCharType="separate"/>
        </w:r>
        <w:r w:rsidR="00A61C96">
          <w:rPr>
            <w:noProof/>
            <w:webHidden/>
          </w:rPr>
          <w:t>6</w:t>
        </w:r>
        <w:r w:rsidR="00A61C96">
          <w:rPr>
            <w:noProof/>
            <w:webHidden/>
          </w:rPr>
          <w:fldChar w:fldCharType="end"/>
        </w:r>
      </w:hyperlink>
    </w:p>
    <w:p w14:paraId="62BF0AAA" w14:textId="064112FA" w:rsidR="00A61C96" w:rsidRDefault="000919AA">
      <w:pPr>
        <w:pStyle w:val="21"/>
        <w:tabs>
          <w:tab w:val="right" w:leader="dot" w:pos="10456"/>
        </w:tabs>
        <w:rPr>
          <w:rFonts w:asciiTheme="minorHAnsi" w:eastAsiaTheme="minorEastAsia"/>
          <w:noProof/>
          <w:kern w:val="2"/>
          <w:szCs w:val="22"/>
        </w:rPr>
      </w:pPr>
      <w:hyperlink w:anchor="_Toc476312522" w:history="1">
        <w:r w:rsidR="00A61C96" w:rsidRPr="002C0E3A">
          <w:rPr>
            <w:rStyle w:val="a8"/>
            <w:noProof/>
          </w:rPr>
          <w:t>4) img 태그</w:t>
        </w:r>
        <w:r w:rsidR="00A61C96">
          <w:rPr>
            <w:noProof/>
            <w:webHidden/>
          </w:rPr>
          <w:tab/>
        </w:r>
        <w:r w:rsidR="00A61C96">
          <w:rPr>
            <w:noProof/>
            <w:webHidden/>
          </w:rPr>
          <w:fldChar w:fldCharType="begin"/>
        </w:r>
        <w:r w:rsidR="00A61C96">
          <w:rPr>
            <w:noProof/>
            <w:webHidden/>
          </w:rPr>
          <w:instrText xml:space="preserve"> PAGEREF _Toc476312522 \h </w:instrText>
        </w:r>
        <w:r w:rsidR="00A61C96">
          <w:rPr>
            <w:noProof/>
            <w:webHidden/>
          </w:rPr>
        </w:r>
        <w:r w:rsidR="00A61C96">
          <w:rPr>
            <w:noProof/>
            <w:webHidden/>
          </w:rPr>
          <w:fldChar w:fldCharType="separate"/>
        </w:r>
        <w:r w:rsidR="00A61C96">
          <w:rPr>
            <w:noProof/>
            <w:webHidden/>
          </w:rPr>
          <w:t>8</w:t>
        </w:r>
        <w:r w:rsidR="00A61C96">
          <w:rPr>
            <w:noProof/>
            <w:webHidden/>
          </w:rPr>
          <w:fldChar w:fldCharType="end"/>
        </w:r>
      </w:hyperlink>
    </w:p>
    <w:p w14:paraId="5609057B" w14:textId="58D497AD" w:rsidR="00A61C96" w:rsidRDefault="000919AA">
      <w:pPr>
        <w:pStyle w:val="21"/>
        <w:tabs>
          <w:tab w:val="right" w:leader="dot" w:pos="10456"/>
        </w:tabs>
        <w:rPr>
          <w:rFonts w:asciiTheme="minorHAnsi" w:eastAsiaTheme="minorEastAsia"/>
          <w:noProof/>
          <w:kern w:val="2"/>
          <w:szCs w:val="22"/>
        </w:rPr>
      </w:pPr>
      <w:hyperlink w:anchor="_Toc476312523" w:history="1">
        <w:r w:rsidR="00A61C96" w:rsidRPr="002C0E3A">
          <w:rPr>
            <w:rStyle w:val="a8"/>
            <w:noProof/>
          </w:rPr>
          <w:t>5) float 서식</w:t>
        </w:r>
        <w:r w:rsidR="00A61C96">
          <w:rPr>
            <w:noProof/>
            <w:webHidden/>
          </w:rPr>
          <w:tab/>
        </w:r>
        <w:r w:rsidR="00A61C96">
          <w:rPr>
            <w:noProof/>
            <w:webHidden/>
          </w:rPr>
          <w:fldChar w:fldCharType="begin"/>
        </w:r>
        <w:r w:rsidR="00A61C96">
          <w:rPr>
            <w:noProof/>
            <w:webHidden/>
          </w:rPr>
          <w:instrText xml:space="preserve"> PAGEREF _Toc476312523 \h </w:instrText>
        </w:r>
        <w:r w:rsidR="00A61C96">
          <w:rPr>
            <w:noProof/>
            <w:webHidden/>
          </w:rPr>
        </w:r>
        <w:r w:rsidR="00A61C96">
          <w:rPr>
            <w:noProof/>
            <w:webHidden/>
          </w:rPr>
          <w:fldChar w:fldCharType="separate"/>
        </w:r>
        <w:r w:rsidR="00A61C96">
          <w:rPr>
            <w:noProof/>
            <w:webHidden/>
          </w:rPr>
          <w:t>13</w:t>
        </w:r>
        <w:r w:rsidR="00A61C96">
          <w:rPr>
            <w:noProof/>
            <w:webHidden/>
          </w:rPr>
          <w:fldChar w:fldCharType="end"/>
        </w:r>
      </w:hyperlink>
    </w:p>
    <w:p w14:paraId="332424D7" w14:textId="7E9AB2E4" w:rsidR="00A61C96" w:rsidRDefault="000919AA">
      <w:pPr>
        <w:pStyle w:val="21"/>
        <w:tabs>
          <w:tab w:val="right" w:leader="dot" w:pos="10456"/>
        </w:tabs>
        <w:rPr>
          <w:rFonts w:asciiTheme="minorHAnsi" w:eastAsiaTheme="minorEastAsia"/>
          <w:noProof/>
          <w:kern w:val="2"/>
          <w:szCs w:val="22"/>
        </w:rPr>
      </w:pPr>
      <w:hyperlink w:anchor="_Toc476312524" w:history="1">
        <w:r w:rsidR="00A61C96" w:rsidRPr="002C0E3A">
          <w:rPr>
            <w:rStyle w:val="a8"/>
            <w:noProof/>
          </w:rPr>
          <w:t>6) padding, margin 서식</w:t>
        </w:r>
        <w:r w:rsidR="00A61C96">
          <w:rPr>
            <w:noProof/>
            <w:webHidden/>
          </w:rPr>
          <w:tab/>
        </w:r>
        <w:r w:rsidR="00A61C96">
          <w:rPr>
            <w:noProof/>
            <w:webHidden/>
          </w:rPr>
          <w:fldChar w:fldCharType="begin"/>
        </w:r>
        <w:r w:rsidR="00A61C96">
          <w:rPr>
            <w:noProof/>
            <w:webHidden/>
          </w:rPr>
          <w:instrText xml:space="preserve"> PAGEREF _Toc476312524 \h </w:instrText>
        </w:r>
        <w:r w:rsidR="00A61C96">
          <w:rPr>
            <w:noProof/>
            <w:webHidden/>
          </w:rPr>
        </w:r>
        <w:r w:rsidR="00A61C96">
          <w:rPr>
            <w:noProof/>
            <w:webHidden/>
          </w:rPr>
          <w:fldChar w:fldCharType="separate"/>
        </w:r>
        <w:r w:rsidR="00A61C96">
          <w:rPr>
            <w:noProof/>
            <w:webHidden/>
          </w:rPr>
          <w:t>15</w:t>
        </w:r>
        <w:r w:rsidR="00A61C96">
          <w:rPr>
            <w:noProof/>
            <w:webHidden/>
          </w:rPr>
          <w:fldChar w:fldCharType="end"/>
        </w:r>
      </w:hyperlink>
    </w:p>
    <w:p w14:paraId="0CA607D4" w14:textId="10469046" w:rsidR="00A61C96" w:rsidRDefault="000919AA">
      <w:pPr>
        <w:pStyle w:val="21"/>
        <w:tabs>
          <w:tab w:val="right" w:leader="dot" w:pos="10456"/>
        </w:tabs>
        <w:rPr>
          <w:rFonts w:asciiTheme="minorHAnsi" w:eastAsiaTheme="minorEastAsia"/>
          <w:noProof/>
          <w:kern w:val="2"/>
          <w:szCs w:val="22"/>
        </w:rPr>
      </w:pPr>
      <w:hyperlink w:anchor="_Toc476312525" w:history="1">
        <w:r w:rsidR="00A61C96" w:rsidRPr="002C0E3A">
          <w:rPr>
            <w:rStyle w:val="a8"/>
            <w:noProof/>
          </w:rPr>
          <w:t>7) position, left, right 서식</w:t>
        </w:r>
        <w:r w:rsidR="00A61C96">
          <w:rPr>
            <w:noProof/>
            <w:webHidden/>
          </w:rPr>
          <w:tab/>
        </w:r>
        <w:r w:rsidR="00A61C96">
          <w:rPr>
            <w:noProof/>
            <w:webHidden/>
          </w:rPr>
          <w:fldChar w:fldCharType="begin"/>
        </w:r>
        <w:r w:rsidR="00A61C96">
          <w:rPr>
            <w:noProof/>
            <w:webHidden/>
          </w:rPr>
          <w:instrText xml:space="preserve"> PAGEREF _Toc476312525 \h </w:instrText>
        </w:r>
        <w:r w:rsidR="00A61C96">
          <w:rPr>
            <w:noProof/>
            <w:webHidden/>
          </w:rPr>
        </w:r>
        <w:r w:rsidR="00A61C96">
          <w:rPr>
            <w:noProof/>
            <w:webHidden/>
          </w:rPr>
          <w:fldChar w:fldCharType="separate"/>
        </w:r>
        <w:r w:rsidR="00A61C96">
          <w:rPr>
            <w:noProof/>
            <w:webHidden/>
          </w:rPr>
          <w:t>22</w:t>
        </w:r>
        <w:r w:rsidR="00A61C96">
          <w:rPr>
            <w:noProof/>
            <w:webHidden/>
          </w:rPr>
          <w:fldChar w:fldCharType="end"/>
        </w:r>
      </w:hyperlink>
    </w:p>
    <w:p w14:paraId="5886FA93" w14:textId="76BFD48C" w:rsidR="00A61C96" w:rsidRDefault="000919AA">
      <w:pPr>
        <w:pStyle w:val="21"/>
        <w:tabs>
          <w:tab w:val="right" w:leader="dot" w:pos="10456"/>
        </w:tabs>
        <w:rPr>
          <w:rFonts w:asciiTheme="minorHAnsi" w:eastAsiaTheme="minorEastAsia"/>
          <w:noProof/>
          <w:kern w:val="2"/>
          <w:szCs w:val="22"/>
        </w:rPr>
      </w:pPr>
      <w:hyperlink w:anchor="_Toc476312526" w:history="1">
        <w:r w:rsidR="00A61C96" w:rsidRPr="002C0E3A">
          <w:rPr>
            <w:rStyle w:val="a8"/>
            <w:noProof/>
          </w:rPr>
          <w:t>8) box-shadow 서식</w:t>
        </w:r>
        <w:r w:rsidR="00A61C96">
          <w:rPr>
            <w:noProof/>
            <w:webHidden/>
          </w:rPr>
          <w:tab/>
        </w:r>
        <w:r w:rsidR="00A61C96">
          <w:rPr>
            <w:noProof/>
            <w:webHidden/>
          </w:rPr>
          <w:fldChar w:fldCharType="begin"/>
        </w:r>
        <w:r w:rsidR="00A61C96">
          <w:rPr>
            <w:noProof/>
            <w:webHidden/>
          </w:rPr>
          <w:instrText xml:space="preserve"> PAGEREF _Toc476312526 \h </w:instrText>
        </w:r>
        <w:r w:rsidR="00A61C96">
          <w:rPr>
            <w:noProof/>
            <w:webHidden/>
          </w:rPr>
        </w:r>
        <w:r w:rsidR="00A61C96">
          <w:rPr>
            <w:noProof/>
            <w:webHidden/>
          </w:rPr>
          <w:fldChar w:fldCharType="separate"/>
        </w:r>
        <w:r w:rsidR="00A61C96">
          <w:rPr>
            <w:noProof/>
            <w:webHidden/>
          </w:rPr>
          <w:t>26</w:t>
        </w:r>
        <w:r w:rsidR="00A61C96">
          <w:rPr>
            <w:noProof/>
            <w:webHidden/>
          </w:rPr>
          <w:fldChar w:fldCharType="end"/>
        </w:r>
      </w:hyperlink>
    </w:p>
    <w:p w14:paraId="4D47B9D6" w14:textId="6E5F65AA" w:rsidR="00A61C96" w:rsidRDefault="000919AA">
      <w:pPr>
        <w:pStyle w:val="21"/>
        <w:tabs>
          <w:tab w:val="right" w:leader="dot" w:pos="10456"/>
        </w:tabs>
        <w:rPr>
          <w:rFonts w:asciiTheme="minorHAnsi" w:eastAsiaTheme="minorEastAsia"/>
          <w:noProof/>
          <w:kern w:val="2"/>
          <w:szCs w:val="22"/>
        </w:rPr>
      </w:pPr>
      <w:hyperlink w:anchor="_Toc476312527" w:history="1">
        <w:r w:rsidR="00A61C96" w:rsidRPr="002C0E3A">
          <w:rPr>
            <w:rStyle w:val="a8"/>
            <w:noProof/>
          </w:rPr>
          <w:t>9) table 태그로 화면 나누기</w:t>
        </w:r>
        <w:r w:rsidR="00A61C96">
          <w:rPr>
            <w:noProof/>
            <w:webHidden/>
          </w:rPr>
          <w:tab/>
        </w:r>
        <w:r w:rsidR="00A61C96">
          <w:rPr>
            <w:noProof/>
            <w:webHidden/>
          </w:rPr>
          <w:fldChar w:fldCharType="begin"/>
        </w:r>
        <w:r w:rsidR="00A61C96">
          <w:rPr>
            <w:noProof/>
            <w:webHidden/>
          </w:rPr>
          <w:instrText xml:space="preserve"> PAGEREF _Toc476312527 \h </w:instrText>
        </w:r>
        <w:r w:rsidR="00A61C96">
          <w:rPr>
            <w:noProof/>
            <w:webHidden/>
          </w:rPr>
        </w:r>
        <w:r w:rsidR="00A61C96">
          <w:rPr>
            <w:noProof/>
            <w:webHidden/>
          </w:rPr>
          <w:fldChar w:fldCharType="separate"/>
        </w:r>
        <w:r w:rsidR="00A61C96">
          <w:rPr>
            <w:noProof/>
            <w:webHidden/>
          </w:rPr>
          <w:t>28</w:t>
        </w:r>
        <w:r w:rsidR="00A61C96">
          <w:rPr>
            <w:noProof/>
            <w:webHidden/>
          </w:rPr>
          <w:fldChar w:fldCharType="end"/>
        </w:r>
      </w:hyperlink>
    </w:p>
    <w:p w14:paraId="53B117D0" w14:textId="1D8E835B" w:rsidR="00A61C96" w:rsidRDefault="000919AA">
      <w:pPr>
        <w:pStyle w:val="21"/>
        <w:tabs>
          <w:tab w:val="right" w:leader="dot" w:pos="10456"/>
        </w:tabs>
        <w:rPr>
          <w:rFonts w:asciiTheme="minorHAnsi" w:eastAsiaTheme="minorEastAsia"/>
          <w:noProof/>
          <w:kern w:val="2"/>
          <w:szCs w:val="22"/>
        </w:rPr>
      </w:pPr>
      <w:hyperlink w:anchor="_Toc476312528" w:history="1">
        <w:r w:rsidR="00A61C96" w:rsidRPr="002C0E3A">
          <w:rPr>
            <w:rStyle w:val="a8"/>
            <w:noProof/>
          </w:rPr>
          <w:t>10) 그라디언트 배경</w:t>
        </w:r>
        <w:r w:rsidR="00A61C96">
          <w:rPr>
            <w:noProof/>
            <w:webHidden/>
          </w:rPr>
          <w:tab/>
        </w:r>
        <w:r w:rsidR="00A61C96">
          <w:rPr>
            <w:noProof/>
            <w:webHidden/>
          </w:rPr>
          <w:fldChar w:fldCharType="begin"/>
        </w:r>
        <w:r w:rsidR="00A61C96">
          <w:rPr>
            <w:noProof/>
            <w:webHidden/>
          </w:rPr>
          <w:instrText xml:space="preserve"> PAGEREF _Toc476312528 \h </w:instrText>
        </w:r>
        <w:r w:rsidR="00A61C96">
          <w:rPr>
            <w:noProof/>
            <w:webHidden/>
          </w:rPr>
        </w:r>
        <w:r w:rsidR="00A61C96">
          <w:rPr>
            <w:noProof/>
            <w:webHidden/>
          </w:rPr>
          <w:fldChar w:fldCharType="separate"/>
        </w:r>
        <w:r w:rsidR="00A61C96">
          <w:rPr>
            <w:noProof/>
            <w:webHidden/>
          </w:rPr>
          <w:t>33</w:t>
        </w:r>
        <w:r w:rsidR="00A61C96">
          <w:rPr>
            <w:noProof/>
            <w:webHidden/>
          </w:rPr>
          <w:fldChar w:fldCharType="end"/>
        </w:r>
      </w:hyperlink>
    </w:p>
    <w:p w14:paraId="4BEB74EE" w14:textId="7A4036CC" w:rsidR="00A61C96" w:rsidRDefault="000919AA">
      <w:pPr>
        <w:pStyle w:val="21"/>
        <w:tabs>
          <w:tab w:val="right" w:leader="dot" w:pos="10456"/>
        </w:tabs>
        <w:rPr>
          <w:rFonts w:asciiTheme="minorHAnsi" w:eastAsiaTheme="minorEastAsia"/>
          <w:noProof/>
          <w:kern w:val="2"/>
          <w:szCs w:val="22"/>
        </w:rPr>
      </w:pPr>
      <w:hyperlink w:anchor="_Toc476312529" w:history="1">
        <w:r w:rsidR="00A61C96" w:rsidRPr="002C0E3A">
          <w:rPr>
            <w:rStyle w:val="a8"/>
            <w:noProof/>
          </w:rPr>
          <w:t>11) div 태그로 화면 나누기</w:t>
        </w:r>
        <w:r w:rsidR="00A61C96">
          <w:rPr>
            <w:noProof/>
            <w:webHidden/>
          </w:rPr>
          <w:tab/>
        </w:r>
        <w:r w:rsidR="00A61C96">
          <w:rPr>
            <w:noProof/>
            <w:webHidden/>
          </w:rPr>
          <w:fldChar w:fldCharType="begin"/>
        </w:r>
        <w:r w:rsidR="00A61C96">
          <w:rPr>
            <w:noProof/>
            <w:webHidden/>
          </w:rPr>
          <w:instrText xml:space="preserve"> PAGEREF _Toc476312529 \h </w:instrText>
        </w:r>
        <w:r w:rsidR="00A61C96">
          <w:rPr>
            <w:noProof/>
            <w:webHidden/>
          </w:rPr>
        </w:r>
        <w:r w:rsidR="00A61C96">
          <w:rPr>
            <w:noProof/>
            <w:webHidden/>
          </w:rPr>
          <w:fldChar w:fldCharType="separate"/>
        </w:r>
        <w:r w:rsidR="00A61C96">
          <w:rPr>
            <w:noProof/>
            <w:webHidden/>
          </w:rPr>
          <w:t>35</w:t>
        </w:r>
        <w:r w:rsidR="00A61C96">
          <w:rPr>
            <w:noProof/>
            <w:webHidden/>
          </w:rPr>
          <w:fldChar w:fldCharType="end"/>
        </w:r>
      </w:hyperlink>
    </w:p>
    <w:p w14:paraId="22F1BDA8" w14:textId="44794C41" w:rsidR="00A61C96" w:rsidRDefault="000919AA">
      <w:pPr>
        <w:pStyle w:val="11"/>
        <w:tabs>
          <w:tab w:val="right" w:leader="dot" w:pos="10456"/>
        </w:tabs>
        <w:rPr>
          <w:rFonts w:asciiTheme="minorHAnsi" w:eastAsiaTheme="minorEastAsia"/>
          <w:noProof/>
          <w:kern w:val="2"/>
          <w:szCs w:val="22"/>
        </w:rPr>
      </w:pPr>
      <w:hyperlink w:anchor="_Toc476312530" w:history="1">
        <w:r w:rsidR="00A61C96" w:rsidRPr="002C0E3A">
          <w:rPr>
            <w:rStyle w:val="a8"/>
            <w:noProof/>
          </w:rPr>
          <w:t>2. 연습문제</w:t>
        </w:r>
        <w:r w:rsidR="00A61C96">
          <w:rPr>
            <w:noProof/>
            <w:webHidden/>
          </w:rPr>
          <w:tab/>
        </w:r>
        <w:r w:rsidR="00A61C96">
          <w:rPr>
            <w:noProof/>
            <w:webHidden/>
          </w:rPr>
          <w:fldChar w:fldCharType="begin"/>
        </w:r>
        <w:r w:rsidR="00A61C96">
          <w:rPr>
            <w:noProof/>
            <w:webHidden/>
          </w:rPr>
          <w:instrText xml:space="preserve"> PAGEREF _Toc476312530 \h </w:instrText>
        </w:r>
        <w:r w:rsidR="00A61C96">
          <w:rPr>
            <w:noProof/>
            <w:webHidden/>
          </w:rPr>
        </w:r>
        <w:r w:rsidR="00A61C96">
          <w:rPr>
            <w:noProof/>
            <w:webHidden/>
          </w:rPr>
          <w:fldChar w:fldCharType="separate"/>
        </w:r>
        <w:r w:rsidR="00A61C96">
          <w:rPr>
            <w:noProof/>
            <w:webHidden/>
          </w:rPr>
          <w:t>48</w:t>
        </w:r>
        <w:r w:rsidR="00A61C96">
          <w:rPr>
            <w:noProof/>
            <w:webHidden/>
          </w:rPr>
          <w:fldChar w:fldCharType="end"/>
        </w:r>
      </w:hyperlink>
    </w:p>
    <w:p w14:paraId="2F059ECA" w14:textId="1AD3D7AB" w:rsidR="00A61C96" w:rsidRDefault="000919AA">
      <w:pPr>
        <w:pStyle w:val="21"/>
        <w:tabs>
          <w:tab w:val="right" w:leader="dot" w:pos="10456"/>
        </w:tabs>
        <w:rPr>
          <w:rFonts w:asciiTheme="minorHAnsi" w:eastAsiaTheme="minorEastAsia"/>
          <w:noProof/>
          <w:kern w:val="2"/>
          <w:szCs w:val="22"/>
        </w:rPr>
      </w:pPr>
      <w:hyperlink w:anchor="_Toc476312531" w:history="1">
        <w:r w:rsidR="00A61C96" w:rsidRPr="002C0E3A">
          <w:rPr>
            <w:rStyle w:val="a8"/>
            <w:noProof/>
          </w:rPr>
          <w:t>1) 복습</w:t>
        </w:r>
        <w:r w:rsidR="00A61C96">
          <w:rPr>
            <w:noProof/>
            <w:webHidden/>
          </w:rPr>
          <w:tab/>
        </w:r>
        <w:r w:rsidR="00A61C96">
          <w:rPr>
            <w:noProof/>
            <w:webHidden/>
          </w:rPr>
          <w:fldChar w:fldCharType="begin"/>
        </w:r>
        <w:r w:rsidR="00A61C96">
          <w:rPr>
            <w:noProof/>
            <w:webHidden/>
          </w:rPr>
          <w:instrText xml:space="preserve"> PAGEREF _Toc476312531 \h </w:instrText>
        </w:r>
        <w:r w:rsidR="00A61C96">
          <w:rPr>
            <w:noProof/>
            <w:webHidden/>
          </w:rPr>
        </w:r>
        <w:r w:rsidR="00A61C96">
          <w:rPr>
            <w:noProof/>
            <w:webHidden/>
          </w:rPr>
          <w:fldChar w:fldCharType="separate"/>
        </w:r>
        <w:r w:rsidR="00A61C96">
          <w:rPr>
            <w:noProof/>
            <w:webHidden/>
          </w:rPr>
          <w:t>48</w:t>
        </w:r>
        <w:r w:rsidR="00A61C96">
          <w:rPr>
            <w:noProof/>
            <w:webHidden/>
          </w:rPr>
          <w:fldChar w:fldCharType="end"/>
        </w:r>
      </w:hyperlink>
    </w:p>
    <w:p w14:paraId="05A96D2C" w14:textId="3543B032" w:rsidR="00A61C96" w:rsidRDefault="000919AA">
      <w:pPr>
        <w:pStyle w:val="21"/>
        <w:tabs>
          <w:tab w:val="right" w:leader="dot" w:pos="10456"/>
        </w:tabs>
        <w:rPr>
          <w:rFonts w:asciiTheme="minorHAnsi" w:eastAsiaTheme="minorEastAsia"/>
          <w:noProof/>
          <w:kern w:val="2"/>
          <w:szCs w:val="22"/>
        </w:rPr>
      </w:pPr>
      <w:hyperlink w:anchor="_Toc476312532" w:history="1">
        <w:r w:rsidR="00A61C96" w:rsidRPr="002C0E3A">
          <w:rPr>
            <w:rStyle w:val="a8"/>
            <w:noProof/>
          </w:rPr>
          <w:t>2) 게시판 화면 만들기</w:t>
        </w:r>
        <w:r w:rsidR="00A61C96">
          <w:rPr>
            <w:noProof/>
            <w:webHidden/>
          </w:rPr>
          <w:tab/>
        </w:r>
        <w:r w:rsidR="00A61C96">
          <w:rPr>
            <w:noProof/>
            <w:webHidden/>
          </w:rPr>
          <w:fldChar w:fldCharType="begin"/>
        </w:r>
        <w:r w:rsidR="00A61C96">
          <w:rPr>
            <w:noProof/>
            <w:webHidden/>
          </w:rPr>
          <w:instrText xml:space="preserve"> PAGEREF _Toc476312532 \h </w:instrText>
        </w:r>
        <w:r w:rsidR="00A61C96">
          <w:rPr>
            <w:noProof/>
            <w:webHidden/>
          </w:rPr>
        </w:r>
        <w:r w:rsidR="00A61C96">
          <w:rPr>
            <w:noProof/>
            <w:webHidden/>
          </w:rPr>
          <w:fldChar w:fldCharType="separate"/>
        </w:r>
        <w:r w:rsidR="00A61C96">
          <w:rPr>
            <w:noProof/>
            <w:webHidden/>
          </w:rPr>
          <w:t>48</w:t>
        </w:r>
        <w:r w:rsidR="00A61C96">
          <w:rPr>
            <w:noProof/>
            <w:webHidden/>
          </w:rPr>
          <w:fldChar w:fldCharType="end"/>
        </w:r>
      </w:hyperlink>
    </w:p>
    <w:p w14:paraId="5076918C" w14:textId="066EF763" w:rsidR="00222277" w:rsidRDefault="00C84E93" w:rsidP="00FF08BA">
      <w:r>
        <w:fldChar w:fldCharType="end"/>
      </w:r>
    </w:p>
    <w:p w14:paraId="72969E1A" w14:textId="77777777" w:rsidR="00C84E93" w:rsidRDefault="00C84E93" w:rsidP="00FF08BA"/>
    <w:p w14:paraId="6E38B57A" w14:textId="77777777" w:rsidR="00C84E93" w:rsidRDefault="00C84E93" w:rsidP="00FF08BA"/>
    <w:p w14:paraId="6FBA96D3" w14:textId="77777777" w:rsidR="00222277" w:rsidRDefault="00222277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64391D3A" w14:textId="30BBF532" w:rsidR="00DA3617" w:rsidRDefault="00252723" w:rsidP="00FF08BA">
      <w:pPr>
        <w:pStyle w:val="1"/>
      </w:pPr>
      <w:bookmarkStart w:id="1" w:name="_Toc476312518"/>
      <w:r>
        <w:rPr>
          <w:rFonts w:hint="eastAsia"/>
        </w:rPr>
        <w:lastRenderedPageBreak/>
        <w:t>뉴스 페이지</w:t>
      </w:r>
      <w:r w:rsidR="00CB5E4D">
        <w:rPr>
          <w:rFonts w:hint="eastAsia"/>
        </w:rPr>
        <w:t xml:space="preserve"> 만들기</w:t>
      </w:r>
      <w:bookmarkEnd w:id="1"/>
    </w:p>
    <w:p w14:paraId="7E232E95" w14:textId="77777777" w:rsidR="00222277" w:rsidRDefault="00222277" w:rsidP="00222277"/>
    <w:p w14:paraId="63C36E0C" w14:textId="29933B55" w:rsidR="00234051" w:rsidRDefault="00EB2648" w:rsidP="00222277">
      <w:pPr>
        <w:pStyle w:val="2"/>
        <w:numPr>
          <w:ilvl w:val="1"/>
          <w:numId w:val="29"/>
        </w:numPr>
      </w:pPr>
      <w:bookmarkStart w:id="2" w:name="_Toc476312519"/>
      <w:r>
        <w:rPr>
          <w:rFonts w:hint="eastAsia"/>
        </w:rPr>
        <w:t>n</w:t>
      </w:r>
      <w:r>
        <w:t xml:space="preserve">ews.html </w:t>
      </w:r>
      <w:r w:rsidR="00234051">
        <w:rPr>
          <w:rFonts w:hint="eastAsia"/>
        </w:rPr>
        <w:t>파일 생성</w:t>
      </w:r>
      <w:bookmarkEnd w:id="2"/>
    </w:p>
    <w:p w14:paraId="26BEF547" w14:textId="53FEA0D3" w:rsidR="00222277" w:rsidRDefault="00EB2648" w:rsidP="00234051">
      <w:pPr>
        <w:pStyle w:val="3"/>
      </w:pPr>
      <w:r>
        <w:t>webapp/</w:t>
      </w:r>
      <w:r w:rsidR="00222277">
        <w:rPr>
          <w:rFonts w:hint="eastAsia"/>
        </w:rPr>
        <w:t>0</w:t>
      </w:r>
      <w:r w:rsidR="00252723">
        <w:t>3</w:t>
      </w:r>
      <w:r w:rsidR="00CB5E4D">
        <w:t xml:space="preserve"> </w:t>
      </w:r>
      <w:r w:rsidR="00222277">
        <w:rPr>
          <w:rFonts w:hint="eastAsia"/>
        </w:rPr>
        <w:t>폴더</w:t>
      </w:r>
      <w:r w:rsidR="00222277">
        <w:rPr>
          <w:rFonts w:hint="eastAsia"/>
        </w:rPr>
        <w:t xml:space="preserve"> </w:t>
      </w:r>
      <w:r w:rsidR="00222277">
        <w:rPr>
          <w:rFonts w:hint="eastAsia"/>
        </w:rPr>
        <w:t>생성</w:t>
      </w:r>
    </w:p>
    <w:p w14:paraId="7E9A26B0" w14:textId="77777777" w:rsidR="00285C2B" w:rsidRDefault="00285C2B" w:rsidP="00222277">
      <w:r>
        <w:rPr>
          <w:rFonts w:hint="eastAsia"/>
        </w:rPr>
        <w:t xml:space="preserve">화면 왼쪽 </w:t>
      </w:r>
      <w:r w:rsidR="00222277">
        <w:rPr>
          <w:rFonts w:hint="eastAsia"/>
        </w:rPr>
        <w:t>P</w:t>
      </w:r>
      <w:r w:rsidR="00EB2648">
        <w:t xml:space="preserve">ackage </w:t>
      </w:r>
      <w:r w:rsidR="00222277">
        <w:rPr>
          <w:rFonts w:hint="eastAsia"/>
        </w:rPr>
        <w:t>Explorer</w:t>
      </w:r>
      <w:r w:rsidR="00222277">
        <w:t xml:space="preserve"> </w:t>
      </w:r>
      <w:r w:rsidR="00222277">
        <w:rPr>
          <w:rFonts w:hint="eastAsia"/>
        </w:rPr>
        <w:t xml:space="preserve">창에서 </w:t>
      </w:r>
      <w:r w:rsidR="00222277">
        <w:t xml:space="preserve">html1 </w:t>
      </w:r>
      <w:r w:rsidR="00222277">
        <w:rPr>
          <w:rFonts w:hint="eastAsia"/>
        </w:rPr>
        <w:t xml:space="preserve">프로젝트 아래 </w:t>
      </w:r>
    </w:p>
    <w:p w14:paraId="4CA02ACF" w14:textId="1338A18C" w:rsidR="00222277" w:rsidRDefault="006061A8" w:rsidP="00222277">
      <w:r>
        <w:rPr>
          <w:rFonts w:hint="eastAsia"/>
        </w:rPr>
        <w:t>s</w:t>
      </w:r>
      <w:r>
        <w:t xml:space="preserve">rc/main/webapp </w:t>
      </w:r>
      <w:r w:rsidR="00222277">
        <w:rPr>
          <w:rFonts w:hint="eastAsia"/>
        </w:rPr>
        <w:t>폴더를 마우스 오른쪽 버튼으로 우클릭하고</w:t>
      </w:r>
    </w:p>
    <w:p w14:paraId="37972FBA" w14:textId="77777777" w:rsidR="00222277" w:rsidRDefault="00222277" w:rsidP="00222277">
      <w:r>
        <w:rPr>
          <w:rFonts w:hint="eastAsia"/>
        </w:rPr>
        <w:t xml:space="preserve">메뉴에서 </w:t>
      </w:r>
      <w:r>
        <w:t xml:space="preserve">New - Folder </w:t>
      </w:r>
      <w:r>
        <w:rPr>
          <w:rFonts w:hint="eastAsia"/>
        </w:rPr>
        <w:t>클릭</w:t>
      </w:r>
    </w:p>
    <w:p w14:paraId="5540F24B" w14:textId="77777777" w:rsidR="00222277" w:rsidRDefault="00222277" w:rsidP="00222277"/>
    <w:p w14:paraId="379C188A" w14:textId="2F3723EB" w:rsidR="00222277" w:rsidRDefault="00252723" w:rsidP="00222277">
      <w:r>
        <w:rPr>
          <w:rFonts w:hint="eastAsia"/>
        </w:rPr>
        <w:t>Folder name: 0</w:t>
      </w:r>
      <w:r>
        <w:t>3</w:t>
      </w:r>
    </w:p>
    <w:p w14:paraId="7A66322F" w14:textId="77777777" w:rsidR="00222277" w:rsidRDefault="00222277" w:rsidP="00222277">
      <w:r>
        <w:t xml:space="preserve">Finish </w:t>
      </w:r>
      <w:r>
        <w:rPr>
          <w:rFonts w:hint="eastAsia"/>
        </w:rPr>
        <w:t>버튼 클릭</w:t>
      </w:r>
    </w:p>
    <w:p w14:paraId="3DA01CED" w14:textId="77777777" w:rsidR="00222277" w:rsidRPr="00222277" w:rsidRDefault="00222277" w:rsidP="00222277"/>
    <w:p w14:paraId="428280A5" w14:textId="29DC5909" w:rsidR="00222277" w:rsidRDefault="00222277" w:rsidP="00234051">
      <w:pPr>
        <w:pStyle w:val="3"/>
      </w:pPr>
      <w:r>
        <w:rPr>
          <w:rFonts w:hint="eastAsia"/>
        </w:rPr>
        <w:t>0</w:t>
      </w:r>
      <w:r w:rsidR="00252723">
        <w:t>3/news.</w:t>
      </w:r>
      <w:r>
        <w:t xml:space="preserve">html </w:t>
      </w:r>
      <w:r>
        <w:rPr>
          <w:rFonts w:hint="eastAsia"/>
        </w:rPr>
        <w:t>생성</w:t>
      </w:r>
    </w:p>
    <w:p w14:paraId="238E1DE6" w14:textId="4021A4A0" w:rsidR="00222277" w:rsidRDefault="00222277" w:rsidP="00222277">
      <w:r>
        <w:rPr>
          <w:rFonts w:hint="eastAsia"/>
        </w:rPr>
        <w:t>Project Explorer</w:t>
      </w:r>
      <w:r>
        <w:t xml:space="preserve"> </w:t>
      </w:r>
      <w:r>
        <w:rPr>
          <w:rFonts w:hint="eastAsia"/>
        </w:rPr>
        <w:t xml:space="preserve">창에서 </w:t>
      </w:r>
      <w:r w:rsidR="00687396">
        <w:t>webapp</w:t>
      </w:r>
      <w:r>
        <w:t>/0</w:t>
      </w:r>
      <w:r w:rsidR="00252723">
        <w:t>3</w:t>
      </w:r>
      <w:r>
        <w:t xml:space="preserve"> </w:t>
      </w:r>
      <w:r>
        <w:rPr>
          <w:rFonts w:hint="eastAsia"/>
        </w:rPr>
        <w:t xml:space="preserve">폴더를 우클릭하고 </w:t>
      </w:r>
    </w:p>
    <w:p w14:paraId="1E1DBFDF" w14:textId="77777777" w:rsidR="00222277" w:rsidRPr="00100EB1" w:rsidRDefault="00222277" w:rsidP="00222277">
      <w:r>
        <w:rPr>
          <w:rFonts w:hint="eastAsia"/>
        </w:rPr>
        <w:t xml:space="preserve">메뉴에서 </w:t>
      </w:r>
      <w:r>
        <w:t xml:space="preserve">New - File </w:t>
      </w:r>
      <w:r>
        <w:rPr>
          <w:rFonts w:hint="eastAsia"/>
        </w:rPr>
        <w:t>클릭</w:t>
      </w:r>
    </w:p>
    <w:p w14:paraId="647C7A06" w14:textId="6ECDA95D" w:rsidR="0099448F" w:rsidRDefault="0099448F" w:rsidP="0099448F">
      <w:r>
        <w:rPr>
          <w:rFonts w:hint="eastAsia"/>
        </w:rPr>
        <w:t xml:space="preserve">File name: </w:t>
      </w:r>
      <w:r w:rsidR="00B75FFB">
        <w:t>news</w:t>
      </w:r>
      <w:r>
        <w:rPr>
          <w:rFonts w:hint="eastAsia"/>
        </w:rPr>
        <w:t>.html</w:t>
      </w:r>
    </w:p>
    <w:p w14:paraId="16621FF5" w14:textId="77777777" w:rsidR="0099448F" w:rsidRDefault="0099448F" w:rsidP="0099448F">
      <w:r>
        <w:t xml:space="preserve">Finish </w:t>
      </w:r>
      <w:r>
        <w:rPr>
          <w:rFonts w:hint="eastAsia"/>
        </w:rPr>
        <w:t>버튼 클릭</w:t>
      </w:r>
    </w:p>
    <w:p w14:paraId="76569424" w14:textId="7ACB1BEE" w:rsidR="00222277" w:rsidRDefault="00222277" w:rsidP="00222277"/>
    <w:p w14:paraId="5CFB6C2D" w14:textId="1529E306" w:rsidR="00285C2B" w:rsidRDefault="00285C2B" w:rsidP="00222277">
      <w:r w:rsidRPr="00285C2B">
        <w:rPr>
          <w:noProof/>
        </w:rPr>
        <w:drawing>
          <wp:inline distT="0" distB="0" distL="0" distR="0" wp14:anchorId="1AC7ACC8" wp14:editId="793C30D2">
            <wp:extent cx="2943636" cy="2838846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250A" w14:textId="4136F0FE" w:rsidR="00813366" w:rsidRDefault="00813366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319CB365" w14:textId="5BCF77E2" w:rsidR="00285C2B" w:rsidRDefault="00813366" w:rsidP="00813366">
      <w:pPr>
        <w:pStyle w:val="3"/>
      </w:pPr>
      <w:r>
        <w:lastRenderedPageBreak/>
        <w:t>03/</w:t>
      </w:r>
      <w:r>
        <w:rPr>
          <w:rFonts w:hint="eastAsia"/>
        </w:rPr>
        <w:t>n</w:t>
      </w:r>
      <w:r>
        <w:t>ews.html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11EA3" w14:paraId="74D86D2F" w14:textId="77777777" w:rsidTr="00711EA3">
        <w:tc>
          <w:tcPr>
            <w:tcW w:w="10456" w:type="dxa"/>
          </w:tcPr>
          <w:p w14:paraId="7FE023A6" w14:textId="77777777" w:rsidR="00B75FFB" w:rsidRDefault="00B75FFB" w:rsidP="00B75FFB">
            <w:pPr>
              <w:pStyle w:val="aa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54C4A059" w14:textId="77777777" w:rsidR="00B75FFB" w:rsidRDefault="00B75FFB" w:rsidP="00B75FFB">
            <w:pPr>
              <w:pStyle w:val="aa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164858B7" w14:textId="77777777" w:rsidR="00B75FFB" w:rsidRDefault="00B75FFB" w:rsidP="00B75FFB">
            <w:pPr>
              <w:pStyle w:val="aa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70802AE9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7FFB22F4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6078E3A6" w14:textId="77777777" w:rsidR="00B75FFB" w:rsidRDefault="00B75FFB" w:rsidP="00B75FFB">
            <w:pPr>
              <w:pStyle w:val="aa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18C23EA2" w14:textId="77777777" w:rsidR="00B75FFB" w:rsidRDefault="00B75FFB" w:rsidP="00B75FFB">
            <w:pPr>
              <w:pStyle w:val="aa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6EE992D5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11B2E83F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7847DE6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</w:p>
          <w:p w14:paraId="50DE9F32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078E1550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0D450DC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C2F0DF9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5437BB49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7918B157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43583DEF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2B4CBFE2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A6A1493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2A40C38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>.</w:t>
            </w:r>
          </w:p>
          <w:p w14:paraId="3A757864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47986912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3D03C216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439AB12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364ACA7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</w:p>
          <w:p w14:paraId="084057B7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</w:p>
          <w:p w14:paraId="2771C12D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520CAFF1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BC68D29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B224B38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>.</w:t>
            </w:r>
          </w:p>
          <w:p w14:paraId="0DAC5759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</w:p>
          <w:p w14:paraId="279FA70F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32D8A6FE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C8B2F1F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29B91BA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전문업체들은</w:t>
            </w:r>
          </w:p>
          <w:p w14:paraId="653261C3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</w:p>
          <w:p w14:paraId="58DD63D5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404BD518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83AD715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45A008B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4BD3AC03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127ACEED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0C6119CA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4271CFF" w14:textId="77777777" w:rsidR="00B75FFB" w:rsidRDefault="00B75FFB" w:rsidP="00B75FFB">
            <w:pPr>
              <w:pStyle w:val="aa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0BB333D7" w14:textId="146D6886" w:rsidR="00711EA3" w:rsidRDefault="00B75FFB" w:rsidP="00B75FFB">
            <w:pPr>
              <w:pStyle w:val="aa"/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 xml:space="preserve">&gt; </w:t>
            </w:r>
          </w:p>
        </w:tc>
      </w:tr>
    </w:tbl>
    <w:p w14:paraId="2C444B3F" w14:textId="3C3C9CBB" w:rsidR="0099448F" w:rsidRDefault="0099448F" w:rsidP="00222277"/>
    <w:p w14:paraId="7C557870" w14:textId="6D9CE746" w:rsidR="00591E55" w:rsidRDefault="00591E55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4D4B6328" w14:textId="2F5185F1" w:rsidR="00420AAD" w:rsidRDefault="00627141" w:rsidP="00420AAD">
      <w:pPr>
        <w:pStyle w:val="3"/>
      </w:pPr>
      <w:r>
        <w:rPr>
          <w:rFonts w:hint="eastAsia"/>
        </w:rPr>
        <w:lastRenderedPageBreak/>
        <w:t>프로젝트</w:t>
      </w:r>
      <w:r>
        <w:rPr>
          <w:rFonts w:hint="eastAsia"/>
        </w:rPr>
        <w:t xml:space="preserve"> </w:t>
      </w:r>
      <w:r w:rsidR="00420AAD">
        <w:rPr>
          <w:rFonts w:hint="eastAsia"/>
        </w:rPr>
        <w:t>실행</w:t>
      </w:r>
    </w:p>
    <w:p w14:paraId="6870F30F" w14:textId="77777777" w:rsidR="00CE6CF0" w:rsidRDefault="00CE6CF0" w:rsidP="00CE6CF0">
      <w:r>
        <w:rPr>
          <w:rFonts w:hint="eastAsia"/>
        </w:rPr>
        <w:t>Project Explorer</w:t>
      </w:r>
      <w:r>
        <w:t xml:space="preserve"> </w:t>
      </w:r>
      <w:r>
        <w:rPr>
          <w:rFonts w:hint="eastAsia"/>
        </w:rPr>
        <w:t>창에서 h</w:t>
      </w:r>
      <w:r>
        <w:t xml:space="preserve">tml </w:t>
      </w:r>
      <w:r>
        <w:rPr>
          <w:rFonts w:hint="eastAsia"/>
        </w:rPr>
        <w:t>프로젝트를 클릭하여 선택하고</w:t>
      </w:r>
    </w:p>
    <w:p w14:paraId="3A19441D" w14:textId="0794446C" w:rsidR="00711EA3" w:rsidRDefault="00CE6CF0" w:rsidP="00222277">
      <w:r>
        <w:rPr>
          <w:rFonts w:hint="eastAsia"/>
        </w:rPr>
        <w:t>메뉴:</w:t>
      </w:r>
      <w:r>
        <w:t xml:space="preserve"> </w:t>
      </w:r>
      <w:r w:rsidR="00420AAD">
        <w:rPr>
          <w:rFonts w:hint="eastAsia"/>
        </w:rPr>
        <w:t>R</w:t>
      </w:r>
      <w:r w:rsidR="00420AAD">
        <w:t>un - Run as - Spring Boot App</w:t>
      </w:r>
    </w:p>
    <w:p w14:paraId="337E767E" w14:textId="5E52D73D" w:rsidR="00420AAD" w:rsidRDefault="00420AAD" w:rsidP="00222277"/>
    <w:p w14:paraId="2B183566" w14:textId="36FADB8C" w:rsidR="00591E55" w:rsidRDefault="00591E55" w:rsidP="00222277">
      <w:r>
        <w:rPr>
          <w:rFonts w:hint="eastAsia"/>
        </w:rPr>
        <w:t>이미</w:t>
      </w:r>
      <w:r>
        <w:t xml:space="preserve"> </w:t>
      </w:r>
      <w:r>
        <w:rPr>
          <w:rFonts w:hint="eastAsia"/>
        </w:rPr>
        <w:t>프로젝트가 실행되고 있는데 또 실행하면,</w:t>
      </w:r>
      <w:r>
        <w:t xml:space="preserve"> </w:t>
      </w:r>
      <w:r>
        <w:rPr>
          <w:rFonts w:hint="eastAsia"/>
        </w:rPr>
        <w:t>다음과 같은 에러가 발생한다.</w:t>
      </w:r>
    </w:p>
    <w:p w14:paraId="50C55889" w14:textId="5CB5483E" w:rsidR="00591E55" w:rsidRDefault="00591E55" w:rsidP="00222277">
      <w:r w:rsidRPr="00591E55">
        <w:rPr>
          <w:noProof/>
        </w:rPr>
        <w:drawing>
          <wp:inline distT="0" distB="0" distL="0" distR="0" wp14:anchorId="31A14A6A" wp14:editId="23BEAA56">
            <wp:extent cx="6645910" cy="2355850"/>
            <wp:effectExtent l="19050" t="19050" r="21590" b="254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5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F3C18C" w14:textId="4252AE48" w:rsidR="00813366" w:rsidRDefault="00A0218E" w:rsidP="00222277">
      <w:r>
        <w:rPr>
          <w:rFonts w:hint="eastAsia"/>
        </w:rPr>
        <w:t xml:space="preserve">서버의 </w:t>
      </w:r>
      <w:r>
        <w:t xml:space="preserve">8088 </w:t>
      </w:r>
      <w:r>
        <w:rPr>
          <w:rFonts w:hint="eastAsia"/>
        </w:rPr>
        <w:t>포트가 이미 사용 중이라는 에러 메시지.</w:t>
      </w:r>
    </w:p>
    <w:p w14:paraId="45B2951F" w14:textId="77777777" w:rsidR="00A0218E" w:rsidRDefault="00A0218E" w:rsidP="00222277"/>
    <w:p w14:paraId="6495ECDD" w14:textId="40C11859" w:rsidR="00627141" w:rsidRDefault="00627141" w:rsidP="00627141">
      <w:pPr>
        <w:pStyle w:val="3"/>
      </w:pPr>
      <w:r w:rsidRPr="00627141">
        <w:t>http://localhost:8088/03/news.html</w:t>
      </w:r>
    </w:p>
    <w:p w14:paraId="0D6D07EE" w14:textId="3BAB6DE1" w:rsidR="00234051" w:rsidRDefault="00627141" w:rsidP="00222277">
      <w:r>
        <w:rPr>
          <w:noProof/>
        </w:rPr>
        <w:drawing>
          <wp:inline distT="0" distB="0" distL="0" distR="0" wp14:anchorId="70167227" wp14:editId="79B54F2D">
            <wp:extent cx="4657423" cy="51447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0157" cy="51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2662" w14:textId="200448AF" w:rsidR="00627141" w:rsidRDefault="00627141" w:rsidP="00222277"/>
    <w:p w14:paraId="5F651533" w14:textId="43EB2523" w:rsidR="00627141" w:rsidRDefault="00627141" w:rsidP="00222277"/>
    <w:p w14:paraId="2EFC80DD" w14:textId="77777777" w:rsidR="00627141" w:rsidRDefault="00627141" w:rsidP="00222277"/>
    <w:p w14:paraId="6C6AF4CF" w14:textId="6815643E" w:rsidR="00711EA3" w:rsidRDefault="00711EA3">
      <w:pPr>
        <w:widowControl/>
        <w:wordWrap/>
        <w:autoSpaceDE/>
        <w:autoSpaceDN/>
        <w:spacing w:after="200" w:line="276" w:lineRule="auto"/>
        <w:jc w:val="both"/>
      </w:pPr>
    </w:p>
    <w:p w14:paraId="11387D2F" w14:textId="25C3C643" w:rsidR="00234051" w:rsidRDefault="00234051" w:rsidP="00234051">
      <w:pPr>
        <w:pStyle w:val="2"/>
      </w:pPr>
      <w:bookmarkStart w:id="3" w:name="_Toc476312520"/>
      <w:r>
        <w:rPr>
          <w:rFonts w:hint="eastAsia"/>
        </w:rPr>
        <w:lastRenderedPageBreak/>
        <w:t>width, border, padding 서식</w:t>
      </w:r>
      <w:bookmarkEnd w:id="3"/>
    </w:p>
    <w:p w14:paraId="7E7757B5" w14:textId="757BB1EC" w:rsidR="00711EA3" w:rsidRDefault="00B75FFB" w:rsidP="00234051">
      <w:pPr>
        <w:pStyle w:val="3"/>
      </w:pPr>
      <w:r>
        <w:rPr>
          <w:rFonts w:hint="eastAsia"/>
        </w:rPr>
        <w:t>03/news</w:t>
      </w:r>
      <w:r w:rsidR="00711EA3">
        <w:t>01.html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11EA3" w14:paraId="4BCE794A" w14:textId="77777777" w:rsidTr="00711EA3">
        <w:tc>
          <w:tcPr>
            <w:tcW w:w="10456" w:type="dxa"/>
          </w:tcPr>
          <w:p w14:paraId="79651D26" w14:textId="77777777" w:rsidR="00B75FFB" w:rsidRDefault="00B75FFB" w:rsidP="00B75FFB">
            <w:pPr>
              <w:pStyle w:val="aa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371C2966" w14:textId="77777777" w:rsidR="00B75FFB" w:rsidRDefault="00B75FFB" w:rsidP="00B75FFB">
            <w:pPr>
              <w:pStyle w:val="aa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4E6D0BCA" w14:textId="77777777" w:rsidR="00B75FFB" w:rsidRDefault="00B75FFB" w:rsidP="00B75FFB">
            <w:pPr>
              <w:pStyle w:val="aa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486A2723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2B6C52FE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75B8959D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4550A2D8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</w:t>
            </w:r>
            <w:r w:rsidRPr="00B75FFB">
              <w:rPr>
                <w:color w:val="3F7F7F"/>
                <w:highlight w:val="yellow"/>
              </w:rPr>
              <w:t>div</w:t>
            </w:r>
            <w:r w:rsidRPr="00B75FFB">
              <w:rPr>
                <w:color w:val="000000"/>
                <w:highlight w:val="yellow"/>
              </w:rPr>
              <w:t xml:space="preserve"> { </w:t>
            </w:r>
            <w:r w:rsidRPr="00B75FFB">
              <w:rPr>
                <w:color w:val="7F007F"/>
                <w:highlight w:val="yellow"/>
              </w:rPr>
              <w:t>width</w:t>
            </w:r>
            <w:r w:rsidRPr="00B75FFB">
              <w:rPr>
                <w:color w:val="000000"/>
                <w:highlight w:val="yellow"/>
              </w:rPr>
              <w:t xml:space="preserve">: </w:t>
            </w:r>
            <w:r w:rsidRPr="00B75FFB">
              <w:rPr>
                <w:color w:val="2A00E1"/>
                <w:highlight w:val="yellow"/>
              </w:rPr>
              <w:t>800px</w:t>
            </w:r>
            <w:r w:rsidRPr="00B75FFB">
              <w:rPr>
                <w:color w:val="000000"/>
                <w:highlight w:val="yellow"/>
              </w:rPr>
              <w:t xml:space="preserve">; </w:t>
            </w:r>
            <w:r w:rsidRPr="00B75FFB">
              <w:rPr>
                <w:color w:val="7F007F"/>
                <w:highlight w:val="yellow"/>
              </w:rPr>
              <w:t>border</w:t>
            </w:r>
            <w:r w:rsidRPr="00B75FFB">
              <w:rPr>
                <w:color w:val="000000"/>
                <w:highlight w:val="yellow"/>
              </w:rPr>
              <w:t xml:space="preserve">: </w:t>
            </w:r>
            <w:r w:rsidRPr="00B75FFB">
              <w:rPr>
                <w:color w:val="2A00E1"/>
                <w:highlight w:val="yellow"/>
              </w:rPr>
              <w:t>1px solid #ddd</w:t>
            </w:r>
            <w:r w:rsidRPr="00B75FFB">
              <w:rPr>
                <w:color w:val="000000"/>
                <w:highlight w:val="yellow"/>
              </w:rPr>
              <w:t xml:space="preserve">; </w:t>
            </w:r>
            <w:r w:rsidRPr="00B75FFB">
              <w:rPr>
                <w:color w:val="7F007F"/>
                <w:highlight w:val="yellow"/>
              </w:rPr>
              <w:t>padding</w:t>
            </w:r>
            <w:r w:rsidRPr="00B75FFB">
              <w:rPr>
                <w:color w:val="000000"/>
                <w:highlight w:val="yellow"/>
              </w:rPr>
              <w:t xml:space="preserve">: </w:t>
            </w:r>
            <w:r w:rsidRPr="00B75FFB">
              <w:rPr>
                <w:color w:val="2A00E1"/>
                <w:highlight w:val="yellow"/>
              </w:rPr>
              <w:t>5px</w:t>
            </w:r>
            <w:r w:rsidRPr="00B75FFB">
              <w:rPr>
                <w:color w:val="000000"/>
                <w:highlight w:val="yellow"/>
              </w:rPr>
              <w:t>; }</w:t>
            </w:r>
          </w:p>
          <w:p w14:paraId="41840738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0115C584" w14:textId="77777777" w:rsidR="00B75FFB" w:rsidRDefault="00B75FFB" w:rsidP="00B75FFB">
            <w:pPr>
              <w:pStyle w:val="aa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3B470815" w14:textId="77777777" w:rsidR="00B75FFB" w:rsidRDefault="00B75FFB" w:rsidP="00B75FFB">
            <w:pPr>
              <w:pStyle w:val="aa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2F0DF123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44E8930C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295E0A34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7BA3460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</w:p>
          <w:p w14:paraId="5D78054A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606FCD7C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C2AF393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6CF2CF6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64FCBC0C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4EC6FAAA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428B3196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70FA1B8F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6003582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111A01C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>.</w:t>
            </w:r>
          </w:p>
          <w:p w14:paraId="6C380A84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3CF85A92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1EB76D2E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DE444E4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933CE19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</w:p>
          <w:p w14:paraId="137664E2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 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</w:p>
          <w:p w14:paraId="4008F6BC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32EE72D3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0B7CB0B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5F515ED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>.</w:t>
            </w:r>
          </w:p>
          <w:p w14:paraId="4656F007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</w:p>
          <w:p w14:paraId="1043141A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7866D341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BC34C17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E4AE25A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전문업체들은</w:t>
            </w:r>
          </w:p>
          <w:p w14:paraId="09DA61ED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 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</w:p>
          <w:p w14:paraId="19EB82AA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7B0064C2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9265EBC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00D40AB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0776A8F5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6E3C6165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1D7147D8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DDDEF87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  <w:r>
              <w:rPr>
                <w:color w:val="000000"/>
              </w:rPr>
              <w:t xml:space="preserve">        </w:t>
            </w:r>
          </w:p>
          <w:p w14:paraId="663AE183" w14:textId="77777777" w:rsidR="00B75FFB" w:rsidRDefault="00B75FFB" w:rsidP="00B75FFB">
            <w:pPr>
              <w:pStyle w:val="aa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27DFB278" w14:textId="65834E9C" w:rsidR="00711EA3" w:rsidRPr="00711EA3" w:rsidRDefault="00B75FFB" w:rsidP="00B75FFB">
            <w:pPr>
              <w:pStyle w:val="aa"/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  <w:r w:rsidRPr="00711EA3">
              <w:t xml:space="preserve"> </w:t>
            </w:r>
          </w:p>
        </w:tc>
      </w:tr>
    </w:tbl>
    <w:p w14:paraId="2BF4A4A2" w14:textId="77777777" w:rsidR="00711EA3" w:rsidRDefault="00711EA3" w:rsidP="00711EA3"/>
    <w:p w14:paraId="6BB92530" w14:textId="67D7DAD9" w:rsidR="00B75FFB" w:rsidRDefault="00B75FFB" w:rsidP="00B75FFB"/>
    <w:p w14:paraId="5BB3A8B2" w14:textId="16CDE87E" w:rsidR="00234051" w:rsidRDefault="00234051" w:rsidP="00B75FFB"/>
    <w:p w14:paraId="19F2E87E" w14:textId="73274AB8" w:rsidR="00234051" w:rsidRDefault="002B1D4A" w:rsidP="002B1D4A">
      <w:pPr>
        <w:pStyle w:val="3"/>
      </w:pPr>
      <w:r w:rsidRPr="002B1D4A">
        <w:lastRenderedPageBreak/>
        <w:t>http://localhost:8088/03/news01.html</w:t>
      </w:r>
    </w:p>
    <w:p w14:paraId="3CABC12B" w14:textId="497A208D" w:rsidR="00234051" w:rsidRDefault="002B1D4A" w:rsidP="00B75FFB">
      <w:r>
        <w:rPr>
          <w:noProof/>
        </w:rPr>
        <w:drawing>
          <wp:inline distT="0" distB="0" distL="0" distR="0" wp14:anchorId="6D3FAE8A" wp14:editId="022DFA84">
            <wp:extent cx="4440648" cy="39319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2785" cy="395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4D52" w14:textId="6FF15306" w:rsidR="00234051" w:rsidRDefault="00234051" w:rsidP="00B75FFB"/>
    <w:p w14:paraId="180AF40F" w14:textId="0B2A4F6C" w:rsidR="005A159E" w:rsidRDefault="005A159E" w:rsidP="00B75FFB"/>
    <w:p w14:paraId="713592DC" w14:textId="6C4E6797" w:rsidR="005A159E" w:rsidRDefault="005A159E" w:rsidP="005A159E">
      <w:pPr>
        <w:pStyle w:val="3"/>
      </w:pPr>
      <w:r>
        <w:rPr>
          <w:rFonts w:hint="eastAsia"/>
        </w:rPr>
        <w:t>div</w:t>
      </w:r>
      <w:r>
        <w:t xml:space="preserve"> </w:t>
      </w:r>
      <w:r>
        <w:rPr>
          <w:rFonts w:hint="eastAsia"/>
        </w:rPr>
        <w:t>태그</w:t>
      </w:r>
    </w:p>
    <w:p w14:paraId="4AF3B4F2" w14:textId="4ABEED58" w:rsidR="005A159E" w:rsidRDefault="005A159E" w:rsidP="005A159E">
      <w:r>
        <w:rPr>
          <w:rFonts w:hint="eastAsia"/>
        </w:rPr>
        <w:t xml:space="preserve">마치 폴더에 파일들을 넣어 두듯이, 다른 태그들을 묶을 때 주로 </w:t>
      </w:r>
      <w:r>
        <w:t xml:space="preserve">div </w:t>
      </w:r>
      <w:r>
        <w:rPr>
          <w:rFonts w:hint="eastAsia"/>
        </w:rPr>
        <w:t>태그를 사용한다.</w:t>
      </w:r>
    </w:p>
    <w:p w14:paraId="5FA753D5" w14:textId="399686D3" w:rsidR="005A159E" w:rsidRDefault="005A159E" w:rsidP="005A159E">
      <w:r>
        <w:rPr>
          <w:rFonts w:hint="eastAsia"/>
        </w:rPr>
        <w:t>div</w:t>
      </w:r>
      <w:r>
        <w:t xml:space="preserve"> </w:t>
      </w:r>
      <w:r>
        <w:rPr>
          <w:rFonts w:hint="eastAsia"/>
        </w:rPr>
        <w:t>태그는 block 태그이다.</w:t>
      </w:r>
      <w:r w:rsidR="00FE3184">
        <w:t xml:space="preserve"> </w:t>
      </w:r>
      <w:r w:rsidR="00FE3184">
        <w:rPr>
          <w:rFonts w:hint="eastAsia"/>
        </w:rPr>
        <w:t xml:space="preserve">즉 </w:t>
      </w:r>
      <w:r w:rsidR="00FE3184">
        <w:t xml:space="preserve">div </w:t>
      </w:r>
      <w:r w:rsidR="00FE3184">
        <w:rPr>
          <w:rFonts w:hint="eastAsia"/>
        </w:rPr>
        <w:t>태그 앞뒤로 줄바꿈이 일어난다.</w:t>
      </w:r>
    </w:p>
    <w:p w14:paraId="5EBF2A29" w14:textId="59BA0C75" w:rsidR="00FE3184" w:rsidRDefault="00FE3184" w:rsidP="005A159E"/>
    <w:p w14:paraId="517CC5C3" w14:textId="57C9DA88" w:rsidR="00FE3184" w:rsidRDefault="00FE3184" w:rsidP="00FE3184">
      <w:pPr>
        <w:pStyle w:val="3"/>
      </w:pPr>
      <w:r>
        <w:t xml:space="preserve">p </w:t>
      </w:r>
      <w:r>
        <w:rPr>
          <w:rFonts w:hint="eastAsia"/>
        </w:rPr>
        <w:t>태그</w:t>
      </w:r>
    </w:p>
    <w:p w14:paraId="75D18A9D" w14:textId="67E5DBF6" w:rsidR="00FE3184" w:rsidRDefault="00FE3184" w:rsidP="00FE3184">
      <w:r>
        <w:rPr>
          <w:rFonts w:hint="eastAsia"/>
        </w:rPr>
        <w:t>단락(</w:t>
      </w:r>
      <w:r>
        <w:t>paragraph)</w:t>
      </w:r>
      <w:r>
        <w:rPr>
          <w:rFonts w:hint="eastAsia"/>
        </w:rPr>
        <w:t xml:space="preserve">의 내용을 묶을 때 </w:t>
      </w:r>
      <w:r>
        <w:t xml:space="preserve">p </w:t>
      </w:r>
      <w:r>
        <w:rPr>
          <w:rFonts w:hint="eastAsia"/>
        </w:rPr>
        <w:t>태그를 사용한다.</w:t>
      </w:r>
    </w:p>
    <w:p w14:paraId="78344A53" w14:textId="163D2F98" w:rsidR="00FE3184" w:rsidRPr="00FE3184" w:rsidRDefault="00FE3184" w:rsidP="00FE3184">
      <w:r>
        <w:t xml:space="preserve">p </w:t>
      </w:r>
      <w:r>
        <w:rPr>
          <w:rFonts w:hint="eastAsia"/>
        </w:rPr>
        <w:t>태그도 block 태그이다.</w:t>
      </w:r>
    </w:p>
    <w:p w14:paraId="4CC1A154" w14:textId="77777777" w:rsidR="005A159E" w:rsidRPr="005A159E" w:rsidRDefault="005A159E" w:rsidP="005A159E"/>
    <w:p w14:paraId="5FDB186C" w14:textId="77777777" w:rsidR="005A159E" w:rsidRDefault="005A159E" w:rsidP="005A159E">
      <w:pPr>
        <w:pStyle w:val="3"/>
      </w:pPr>
      <w:r>
        <w:t>width</w:t>
      </w:r>
      <w:r>
        <w:rPr>
          <w:rFonts w:hint="eastAsia"/>
        </w:rPr>
        <w:t xml:space="preserve"> </w:t>
      </w:r>
      <w:r>
        <w:rPr>
          <w:rFonts w:hint="eastAsia"/>
        </w:rPr>
        <w:t>서식</w:t>
      </w:r>
    </w:p>
    <w:p w14:paraId="7344BF1F" w14:textId="77777777" w:rsidR="005A159E" w:rsidRDefault="005A159E" w:rsidP="005A159E">
      <w:r>
        <w:rPr>
          <w:rFonts w:hint="eastAsia"/>
        </w:rPr>
        <w:t>태그의 폭을 지정한다.</w:t>
      </w:r>
    </w:p>
    <w:p w14:paraId="2F650AF0" w14:textId="77777777" w:rsidR="005A159E" w:rsidRDefault="005A159E" w:rsidP="005A159E"/>
    <w:p w14:paraId="52616AA2" w14:textId="77777777" w:rsidR="005A159E" w:rsidRDefault="005A159E" w:rsidP="005A159E">
      <w:pPr>
        <w:pStyle w:val="3"/>
      </w:pPr>
      <w:r>
        <w:rPr>
          <w:rFonts w:hint="eastAsia"/>
        </w:rPr>
        <w:t>border: 1px solid #ddd</w:t>
      </w:r>
      <w:r>
        <w:t>;</w:t>
      </w:r>
    </w:p>
    <w:p w14:paraId="7E44B3B2" w14:textId="77777777" w:rsidR="005A159E" w:rsidRDefault="005A159E" w:rsidP="005A159E">
      <w:r>
        <w:rPr>
          <w:rFonts w:hint="eastAsia"/>
        </w:rPr>
        <w:t>경계선을 그린다</w:t>
      </w:r>
      <w:r>
        <w:t xml:space="preserve">. 1px = </w:t>
      </w:r>
      <w:r>
        <w:rPr>
          <w:rFonts w:hint="eastAsia"/>
        </w:rPr>
        <w:t xml:space="preserve">1픽셀 굵기, </w:t>
      </w:r>
      <w:r>
        <w:t xml:space="preserve"> </w:t>
      </w:r>
      <w:r>
        <w:rPr>
          <w:rFonts w:hint="eastAsia"/>
        </w:rPr>
        <w:t>solid = 실선,  #ddd = 밝은 회색</w:t>
      </w:r>
    </w:p>
    <w:p w14:paraId="2CAEB49E" w14:textId="77777777" w:rsidR="005A159E" w:rsidRPr="00B75FFB" w:rsidRDefault="005A159E" w:rsidP="005A159E"/>
    <w:p w14:paraId="4553DC1A" w14:textId="77777777" w:rsidR="005A159E" w:rsidRDefault="005A159E" w:rsidP="005A159E">
      <w:pPr>
        <w:pStyle w:val="3"/>
      </w:pPr>
      <w:r>
        <w:t>padding: 5px;</w:t>
      </w:r>
    </w:p>
    <w:p w14:paraId="4B87551D" w14:textId="3D2FAEF5" w:rsidR="005A159E" w:rsidRDefault="005A159E" w:rsidP="005A159E">
      <w:r>
        <w:rPr>
          <w:rFonts w:hint="eastAsia"/>
        </w:rPr>
        <w:t>경계선 안쪽의 여백의 크기를 지정한다.</w:t>
      </w:r>
    </w:p>
    <w:p w14:paraId="19B0461F" w14:textId="77777777" w:rsidR="00234051" w:rsidRDefault="00234051" w:rsidP="00B75FFB"/>
    <w:p w14:paraId="1A7EE589" w14:textId="77777777" w:rsidR="00234051" w:rsidRDefault="00234051" w:rsidP="00B75FFB"/>
    <w:p w14:paraId="08E09DEC" w14:textId="77777777" w:rsidR="00234051" w:rsidRPr="00B75FFB" w:rsidRDefault="00234051" w:rsidP="00B75FFB"/>
    <w:p w14:paraId="28D420C1" w14:textId="77777777" w:rsidR="00711EA3" w:rsidRDefault="00711EA3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6299D134" w14:textId="31089BB7" w:rsidR="00234051" w:rsidRDefault="00234051" w:rsidP="00711EA3">
      <w:pPr>
        <w:pStyle w:val="2"/>
      </w:pPr>
      <w:bookmarkStart w:id="4" w:name="_Toc476312521"/>
      <w:r>
        <w:rPr>
          <w:rFonts w:hint="eastAsia"/>
        </w:rPr>
        <w:lastRenderedPageBreak/>
        <w:t>line-height 서식</w:t>
      </w:r>
      <w:bookmarkEnd w:id="4"/>
    </w:p>
    <w:p w14:paraId="7606FF60" w14:textId="780E10DD" w:rsidR="00711EA3" w:rsidRDefault="00D12FBF" w:rsidP="00234051">
      <w:pPr>
        <w:pStyle w:val="3"/>
      </w:pPr>
      <w:r>
        <w:rPr>
          <w:rFonts w:hint="eastAsia"/>
        </w:rPr>
        <w:t>03/news</w:t>
      </w:r>
      <w:r w:rsidR="00711EA3">
        <w:t>02.html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11EA3" w14:paraId="6354D1A4" w14:textId="77777777" w:rsidTr="00711EA3">
        <w:tc>
          <w:tcPr>
            <w:tcW w:w="10456" w:type="dxa"/>
          </w:tcPr>
          <w:p w14:paraId="6918A312" w14:textId="77777777" w:rsidR="00B75FFB" w:rsidRDefault="00B75FFB" w:rsidP="00B75FFB">
            <w:pPr>
              <w:pStyle w:val="aa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7134E372" w14:textId="77777777" w:rsidR="00B75FFB" w:rsidRDefault="00B75FFB" w:rsidP="00B75FFB">
            <w:pPr>
              <w:pStyle w:val="aa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15067A90" w14:textId="77777777" w:rsidR="00B75FFB" w:rsidRDefault="00B75FFB" w:rsidP="00B75FFB">
            <w:pPr>
              <w:pStyle w:val="aa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34989A64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5D67AB05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6D18BD99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692E8E2A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800px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border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1px solid 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 w:rsidRPr="00B75FFB">
              <w:rPr>
                <w:color w:val="7F007F"/>
                <w:highlight w:val="yellow"/>
              </w:rPr>
              <w:t>line-height</w:t>
            </w:r>
            <w:r w:rsidRPr="00B75FFB">
              <w:rPr>
                <w:color w:val="000000"/>
                <w:highlight w:val="yellow"/>
              </w:rPr>
              <w:t xml:space="preserve">: </w:t>
            </w:r>
            <w:r w:rsidRPr="00B75FFB">
              <w:rPr>
                <w:color w:val="2A00E1"/>
                <w:highlight w:val="yellow"/>
              </w:rPr>
              <w:t>180%</w:t>
            </w:r>
            <w:r w:rsidRPr="00B75FFB">
              <w:rPr>
                <w:color w:val="000000"/>
                <w:highlight w:val="yellow"/>
              </w:rPr>
              <w:t>;</w:t>
            </w:r>
            <w:r>
              <w:rPr>
                <w:color w:val="000000"/>
              </w:rPr>
              <w:t xml:space="preserve"> }</w:t>
            </w:r>
          </w:p>
          <w:p w14:paraId="3A10DD91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3410C444" w14:textId="77777777" w:rsidR="00B75FFB" w:rsidRDefault="00B75FFB" w:rsidP="00B75FFB">
            <w:pPr>
              <w:pStyle w:val="aa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02462E36" w14:textId="77777777" w:rsidR="00B75FFB" w:rsidRDefault="00B75FFB" w:rsidP="00B75FFB">
            <w:pPr>
              <w:pStyle w:val="aa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5967885C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73E71AD8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03FDD71E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C325D1C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</w:p>
          <w:p w14:paraId="732AD263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4CD60A4A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A558921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E7AA56F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5229631F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18CC8743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796DD780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05F13241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12198B2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0EB972A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>.</w:t>
            </w:r>
          </w:p>
          <w:p w14:paraId="7913106E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6B6A348F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646F41AA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B37105E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A7BB86C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</w:p>
          <w:p w14:paraId="675ECBA4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 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</w:p>
          <w:p w14:paraId="3AB74C90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2500FF10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245DEFB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D8818AD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>.</w:t>
            </w:r>
          </w:p>
          <w:p w14:paraId="2927885B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</w:p>
          <w:p w14:paraId="6CA6C6ED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552A50F5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3709F58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29DD2BB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전문업체들은</w:t>
            </w:r>
          </w:p>
          <w:p w14:paraId="1BAA08A8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 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</w:p>
          <w:p w14:paraId="651ADBC3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526DB3A9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59242D8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71B3A40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1A9684AA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1B6C3850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21B924A3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6BF574E" w14:textId="77777777" w:rsidR="00B75FFB" w:rsidRDefault="00B75FFB" w:rsidP="00B75FFB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  <w:r>
              <w:rPr>
                <w:color w:val="000000"/>
              </w:rPr>
              <w:t xml:space="preserve">        </w:t>
            </w:r>
          </w:p>
          <w:p w14:paraId="0585403A" w14:textId="77777777" w:rsidR="00B75FFB" w:rsidRDefault="00B75FFB" w:rsidP="00B75FFB">
            <w:pPr>
              <w:pStyle w:val="aa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26068624" w14:textId="16AF48BD" w:rsidR="00711EA3" w:rsidRPr="00711EA3" w:rsidRDefault="00B75FFB" w:rsidP="00B75FFB">
            <w:pPr>
              <w:pStyle w:val="aa"/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  <w:r w:rsidRPr="00711EA3">
              <w:t xml:space="preserve"> </w:t>
            </w:r>
          </w:p>
        </w:tc>
      </w:tr>
    </w:tbl>
    <w:p w14:paraId="3F65BCDB" w14:textId="77777777" w:rsidR="00711EA3" w:rsidRDefault="00711EA3" w:rsidP="00711EA3"/>
    <w:p w14:paraId="0700C2E9" w14:textId="799C76C3" w:rsidR="00B75FFB" w:rsidRDefault="00B75FFB" w:rsidP="00711EA3">
      <w:pPr>
        <w:pStyle w:val="3"/>
      </w:pPr>
      <w:r>
        <w:rPr>
          <w:rFonts w:hint="eastAsia"/>
        </w:rPr>
        <w:t>line-height</w:t>
      </w:r>
      <w:r>
        <w:t>: 180%;</w:t>
      </w:r>
    </w:p>
    <w:p w14:paraId="0640A8E8" w14:textId="6B755D21" w:rsidR="00B75FFB" w:rsidRDefault="00B75FFB" w:rsidP="00B75FFB">
      <w:r>
        <w:rPr>
          <w:rFonts w:hint="eastAsia"/>
        </w:rPr>
        <w:t>줄 간격을 지정한다.</w:t>
      </w:r>
      <w:r>
        <w:t xml:space="preserve"> </w:t>
      </w:r>
    </w:p>
    <w:p w14:paraId="5DDC6757" w14:textId="0A79C749" w:rsidR="00B75FFB" w:rsidRDefault="00B75FFB" w:rsidP="00B75FFB">
      <w:r>
        <w:t xml:space="preserve">180% = </w:t>
      </w:r>
      <w:r>
        <w:rPr>
          <w:rFonts w:hint="eastAsia"/>
        </w:rPr>
        <w:t xml:space="preserve">현재 글자 크기의 </w:t>
      </w:r>
      <w:r w:rsidR="00CB5E4D">
        <w:t>1.8</w:t>
      </w:r>
      <w:r w:rsidR="00CB5E4D">
        <w:rPr>
          <w:rFonts w:hint="eastAsia"/>
        </w:rPr>
        <w:t>배</w:t>
      </w:r>
    </w:p>
    <w:p w14:paraId="3BECE77F" w14:textId="768AA4FB" w:rsidR="00CB5E4D" w:rsidRDefault="00CB5E4D" w:rsidP="00B75FFB"/>
    <w:p w14:paraId="3FE816DD" w14:textId="33A40CA5" w:rsidR="00F00B36" w:rsidRDefault="00F00B36" w:rsidP="00B75FFB"/>
    <w:p w14:paraId="3785F51A" w14:textId="38F2499A" w:rsidR="00F00B36" w:rsidRDefault="00F00B36" w:rsidP="00F00B36">
      <w:pPr>
        <w:pStyle w:val="3"/>
      </w:pPr>
      <w:r w:rsidRPr="00F00B36">
        <w:lastRenderedPageBreak/>
        <w:t>http://localhost:8088/03/news02.html</w:t>
      </w:r>
    </w:p>
    <w:p w14:paraId="43C02CA0" w14:textId="05C0B0B3" w:rsidR="00CB5E4D" w:rsidRDefault="00F00B36" w:rsidP="00B75FFB">
      <w:r>
        <w:rPr>
          <w:noProof/>
        </w:rPr>
        <w:drawing>
          <wp:inline distT="0" distB="0" distL="0" distR="0" wp14:anchorId="4C4764F8" wp14:editId="78549122">
            <wp:extent cx="5436363" cy="569815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0192" cy="571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E6C5" w14:textId="77777777" w:rsidR="00CB5E4D" w:rsidRDefault="00CB5E4D" w:rsidP="00B75FFB"/>
    <w:p w14:paraId="6AF34DDA" w14:textId="77777777" w:rsidR="00CB5E4D" w:rsidRDefault="00CB5E4D" w:rsidP="00B75FFB"/>
    <w:p w14:paraId="53068AAD" w14:textId="77777777" w:rsidR="00CB5E4D" w:rsidRDefault="00CB5E4D" w:rsidP="00B75FFB"/>
    <w:p w14:paraId="6308915B" w14:textId="77777777" w:rsidR="00CB5E4D" w:rsidRDefault="00CB5E4D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59651C6C" w14:textId="7062DE75" w:rsidR="00234051" w:rsidRDefault="00234051" w:rsidP="00CB5E4D">
      <w:pPr>
        <w:pStyle w:val="2"/>
      </w:pPr>
      <w:bookmarkStart w:id="5" w:name="_Toc476312522"/>
      <w:r>
        <w:rPr>
          <w:rFonts w:hint="eastAsia"/>
        </w:rPr>
        <w:lastRenderedPageBreak/>
        <w:t>img</w:t>
      </w:r>
      <w:r>
        <w:t xml:space="preserve"> </w:t>
      </w:r>
      <w:r>
        <w:rPr>
          <w:rFonts w:hint="eastAsia"/>
        </w:rPr>
        <w:t>태그</w:t>
      </w:r>
      <w:bookmarkEnd w:id="5"/>
    </w:p>
    <w:p w14:paraId="61901AD9" w14:textId="77777777" w:rsidR="00234051" w:rsidRPr="00234051" w:rsidRDefault="00234051" w:rsidP="00234051"/>
    <w:p w14:paraId="6F40844F" w14:textId="4E4C873A" w:rsidR="00CB5E4D" w:rsidRDefault="00CB5E4D" w:rsidP="00234051">
      <w:pPr>
        <w:pStyle w:val="3"/>
      </w:pPr>
      <w:r>
        <w:rPr>
          <w:rFonts w:hint="eastAsia"/>
        </w:rPr>
        <w:t>i</w:t>
      </w:r>
      <w:r>
        <w:t xml:space="preserve">mages </w:t>
      </w:r>
      <w:r>
        <w:rPr>
          <w:rFonts w:hint="eastAsia"/>
        </w:rPr>
        <w:t>폴더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</w:p>
    <w:p w14:paraId="1C42C734" w14:textId="6DD7E209" w:rsidR="00CB5E4D" w:rsidRDefault="00CB5E4D" w:rsidP="00CB5E4D">
      <w:r>
        <w:rPr>
          <w:rFonts w:hint="eastAsia"/>
        </w:rPr>
        <w:t>Project Explorer</w:t>
      </w:r>
      <w:r>
        <w:t xml:space="preserve"> </w:t>
      </w:r>
      <w:r>
        <w:rPr>
          <w:rFonts w:hint="eastAsia"/>
        </w:rPr>
        <w:t xml:space="preserve">창에서 </w:t>
      </w:r>
      <w:r>
        <w:t xml:space="preserve">html1 </w:t>
      </w:r>
      <w:r>
        <w:rPr>
          <w:rFonts w:hint="eastAsia"/>
        </w:rPr>
        <w:t xml:space="preserve">프로젝트 아래 </w:t>
      </w:r>
      <w:r w:rsidR="005E0953">
        <w:t>webapp</w:t>
      </w:r>
      <w:r>
        <w:t xml:space="preserve"> </w:t>
      </w:r>
      <w:r>
        <w:rPr>
          <w:rFonts w:hint="eastAsia"/>
        </w:rPr>
        <w:t>폴더를 마우스 오른쪽 버튼으로 우클릭하고</w:t>
      </w:r>
    </w:p>
    <w:p w14:paraId="48E0E8C3" w14:textId="77777777" w:rsidR="00CB5E4D" w:rsidRDefault="00CB5E4D" w:rsidP="00CB5E4D">
      <w:r>
        <w:rPr>
          <w:rFonts w:hint="eastAsia"/>
        </w:rPr>
        <w:t xml:space="preserve">메뉴에서 </w:t>
      </w:r>
      <w:r>
        <w:t xml:space="preserve">New - Folder </w:t>
      </w:r>
      <w:r>
        <w:rPr>
          <w:rFonts w:hint="eastAsia"/>
        </w:rPr>
        <w:t>클릭</w:t>
      </w:r>
    </w:p>
    <w:p w14:paraId="135E5DDF" w14:textId="4A2CBAE6" w:rsidR="00CB5E4D" w:rsidRDefault="00CB5E4D" w:rsidP="00CB5E4D">
      <w:r>
        <w:rPr>
          <w:rFonts w:hint="eastAsia"/>
        </w:rPr>
        <w:t xml:space="preserve">Folder name: </w:t>
      </w:r>
      <w:r>
        <w:t>images</w:t>
      </w:r>
    </w:p>
    <w:p w14:paraId="2643DF66" w14:textId="77777777" w:rsidR="00CB5E4D" w:rsidRDefault="00CB5E4D" w:rsidP="00CB5E4D">
      <w:r>
        <w:t xml:space="preserve">Finish </w:t>
      </w:r>
      <w:r>
        <w:rPr>
          <w:rFonts w:hint="eastAsia"/>
        </w:rPr>
        <w:t>버튼 클릭</w:t>
      </w:r>
    </w:p>
    <w:p w14:paraId="07BA22C6" w14:textId="77777777" w:rsidR="00CB5E4D" w:rsidRDefault="00CB5E4D" w:rsidP="00CB5E4D"/>
    <w:p w14:paraId="0AD4C9F8" w14:textId="7AA9F4A1" w:rsidR="00CB5E4D" w:rsidRDefault="00CB5E4D" w:rsidP="00CB5E4D">
      <w:r>
        <w:rPr>
          <w:rFonts w:hint="eastAsia"/>
        </w:rPr>
        <w:t xml:space="preserve">강의자료 웹폴더에서 </w:t>
      </w:r>
      <w:r>
        <w:t xml:space="preserve">images/skhu.jpg, images/html5.png </w:t>
      </w:r>
      <w:r>
        <w:rPr>
          <w:rFonts w:hint="eastAsia"/>
        </w:rPr>
        <w:t>파일을 다운로드 받는다.</w:t>
      </w:r>
    </w:p>
    <w:p w14:paraId="509F191C" w14:textId="7077DBC0" w:rsidR="00CB5E4D" w:rsidRDefault="00CB5E4D" w:rsidP="00CB5E4D">
      <w:r>
        <w:rPr>
          <w:rFonts w:hint="eastAsia"/>
        </w:rPr>
        <w:t xml:space="preserve">다운로드 받은 파일을 Windows 탐색기에서 선택하고 </w:t>
      </w:r>
      <w:r>
        <w:t xml:space="preserve">Ctrl+C </w:t>
      </w:r>
      <w:r>
        <w:rPr>
          <w:rFonts w:hint="eastAsia"/>
        </w:rPr>
        <w:t>단축키를 눌러 클립보드에 복사하고,</w:t>
      </w:r>
    </w:p>
    <w:p w14:paraId="43FEAF30" w14:textId="503CF88F" w:rsidR="00CB5E4D" w:rsidRDefault="00CB5E4D" w:rsidP="00CB5E4D">
      <w:r>
        <w:t>eclipse</w:t>
      </w:r>
      <w:r>
        <w:rPr>
          <w:rFonts w:hint="eastAsia"/>
        </w:rPr>
        <w:t xml:space="preserve">의 </w:t>
      </w:r>
      <w:r w:rsidR="00A45456">
        <w:t>webapp</w:t>
      </w:r>
      <w:r>
        <w:t xml:space="preserve">/images </w:t>
      </w:r>
      <w:r>
        <w:rPr>
          <w:rFonts w:hint="eastAsia"/>
        </w:rPr>
        <w:t xml:space="preserve">폴더를 클릭하여 선택하고 </w:t>
      </w:r>
      <w:r>
        <w:t xml:space="preserve">Ctrl+V </w:t>
      </w:r>
      <w:r>
        <w:rPr>
          <w:rFonts w:hint="eastAsia"/>
        </w:rPr>
        <w:t>단축키를 눌러 붙여넣는다.</w:t>
      </w:r>
    </w:p>
    <w:p w14:paraId="6F30A781" w14:textId="77777777" w:rsidR="00CB5E4D" w:rsidRDefault="00CB5E4D" w:rsidP="00CB5E4D"/>
    <w:p w14:paraId="65877DB9" w14:textId="01F07768" w:rsidR="00234051" w:rsidRDefault="00DF470B" w:rsidP="00CB5E4D">
      <w:r w:rsidRPr="00DF470B">
        <w:rPr>
          <w:noProof/>
        </w:rPr>
        <w:drawing>
          <wp:inline distT="0" distB="0" distL="0" distR="0" wp14:anchorId="01218DED" wp14:editId="7F4E78F7">
            <wp:extent cx="2286319" cy="37343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EBAD" w14:textId="77777777" w:rsidR="00234051" w:rsidRDefault="00234051" w:rsidP="00CB5E4D"/>
    <w:p w14:paraId="1160BB27" w14:textId="65BCCF97" w:rsidR="00CB5E4D" w:rsidRDefault="00CB5E4D" w:rsidP="00CB5E4D">
      <w:r>
        <w:rPr>
          <w:rFonts w:hint="eastAsia"/>
        </w:rPr>
        <w:t>html5.png</w:t>
      </w:r>
      <w:r>
        <w:t xml:space="preserve"> </w:t>
      </w:r>
      <w:r>
        <w:rPr>
          <w:rFonts w:hint="eastAsia"/>
        </w:rPr>
        <w:t xml:space="preserve">파일이 </w:t>
      </w:r>
      <w:r>
        <w:t>html1</w:t>
      </w:r>
      <w:r>
        <w:rPr>
          <w:rFonts w:hint="eastAsia"/>
        </w:rPr>
        <w:t xml:space="preserve"> 프로젝트에 추가되었다.</w:t>
      </w:r>
    </w:p>
    <w:p w14:paraId="1774C2AD" w14:textId="58C46BC9" w:rsidR="00CB5E4D" w:rsidRDefault="00CB5E4D" w:rsidP="00CB5E4D">
      <w:r>
        <w:t xml:space="preserve">html1 </w:t>
      </w:r>
      <w:r>
        <w:rPr>
          <w:rFonts w:hint="eastAsia"/>
        </w:rPr>
        <w:t>프로젝트가 톰캣 웹서버에 배포될 때,</w:t>
      </w:r>
      <w:r>
        <w:t xml:space="preserve"> images </w:t>
      </w:r>
      <w:r>
        <w:rPr>
          <w:rFonts w:hint="eastAsia"/>
        </w:rPr>
        <w:t>폴더와 그 아래 이미지 파일들도 같이 배포된다.</w:t>
      </w:r>
    </w:p>
    <w:p w14:paraId="0267DCBC" w14:textId="01989C81" w:rsidR="00CB5E4D" w:rsidRDefault="00CB5E4D" w:rsidP="00CB5E4D">
      <w:r>
        <w:rPr>
          <w:rFonts w:hint="eastAsia"/>
        </w:rPr>
        <w:t xml:space="preserve">톰캣 웹서버에 배포된 이 이미지 파일들을 웹브라우저가 요청하기 위한 </w:t>
      </w:r>
      <w:r>
        <w:t>URL</w:t>
      </w:r>
      <w:r>
        <w:rPr>
          <w:rFonts w:hint="eastAsia"/>
        </w:rPr>
        <w:t>은 다음과 같다.</w:t>
      </w:r>
    </w:p>
    <w:p w14:paraId="109E99CD" w14:textId="77777777" w:rsidR="0052303B" w:rsidRDefault="0052303B" w:rsidP="00CB5E4D"/>
    <w:p w14:paraId="56B8B457" w14:textId="7CDC829B" w:rsidR="00CB5E4D" w:rsidRDefault="00CB5E4D" w:rsidP="00CB5E4D">
      <w:r>
        <w:t>http://localhost:808</w:t>
      </w:r>
      <w:r w:rsidR="00073874">
        <w:t>8</w:t>
      </w:r>
      <w:r>
        <w:t>/images/html5.png</w:t>
      </w:r>
    </w:p>
    <w:p w14:paraId="6D88BC92" w14:textId="2D127F8B" w:rsidR="00CB5E4D" w:rsidRDefault="00CB5E4D" w:rsidP="00CB5E4D">
      <w:r>
        <w:t>http://localhost:808</w:t>
      </w:r>
      <w:r w:rsidR="00073874">
        <w:t>8</w:t>
      </w:r>
      <w:r>
        <w:t>/images/skhu.jpg</w:t>
      </w:r>
    </w:p>
    <w:p w14:paraId="61B306CC" w14:textId="77777777" w:rsidR="00C044BE" w:rsidRDefault="00C044BE" w:rsidP="00CB5E4D"/>
    <w:p w14:paraId="38EC3E13" w14:textId="4C525706" w:rsidR="0052303B" w:rsidRDefault="0052303B" w:rsidP="00CB5E4D">
      <w:r>
        <w:rPr>
          <w:rFonts w:hint="eastAsia"/>
        </w:rPr>
        <w:t xml:space="preserve">웹브라우저의 주소칸에 위 </w:t>
      </w:r>
      <w:r>
        <w:t>URL</w:t>
      </w:r>
      <w:r>
        <w:rPr>
          <w:rFonts w:hint="eastAsia"/>
        </w:rPr>
        <w:t>을 입력하여 웹서버에 요청해 보자.</w:t>
      </w:r>
    </w:p>
    <w:p w14:paraId="68289B26" w14:textId="60B495DA" w:rsidR="0052303B" w:rsidRDefault="0052303B" w:rsidP="00CB5E4D">
      <w:r>
        <w:rPr>
          <w:rFonts w:hint="eastAsia"/>
        </w:rPr>
        <w:t xml:space="preserve">위 </w:t>
      </w:r>
      <w:r>
        <w:t>URL</w:t>
      </w:r>
      <w:r>
        <w:rPr>
          <w:rFonts w:hint="eastAsia"/>
        </w:rPr>
        <w:t>이 요청되면 웹서버는 해당 파일을 그대로 웹브라우저에 전송한다.</w:t>
      </w:r>
    </w:p>
    <w:p w14:paraId="0DE169DC" w14:textId="77777777" w:rsidR="0052303B" w:rsidRDefault="0052303B" w:rsidP="00CB5E4D"/>
    <w:p w14:paraId="055A4583" w14:textId="5FF6F6BD" w:rsidR="00CB5E4D" w:rsidRDefault="00D51631" w:rsidP="00CB5E4D">
      <w:r>
        <w:rPr>
          <w:noProof/>
        </w:rPr>
        <w:drawing>
          <wp:inline distT="0" distB="0" distL="0" distR="0" wp14:anchorId="2064A70D" wp14:editId="167E927C">
            <wp:extent cx="3481416" cy="186944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1416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9352" w14:textId="5183B6A1" w:rsidR="00CB5E4D" w:rsidRDefault="00CB5E4D" w:rsidP="00CB5E4D"/>
    <w:p w14:paraId="31AAC186" w14:textId="67E4FE8B" w:rsidR="00711EA3" w:rsidRDefault="00D12FBF" w:rsidP="00234051">
      <w:pPr>
        <w:pStyle w:val="3"/>
      </w:pPr>
      <w:r>
        <w:rPr>
          <w:rFonts w:hint="eastAsia"/>
        </w:rPr>
        <w:lastRenderedPageBreak/>
        <w:t>03/news</w:t>
      </w:r>
      <w:r w:rsidR="00711EA3">
        <w:rPr>
          <w:rFonts w:hint="eastAsia"/>
        </w:rPr>
        <w:t>03.html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11EA3" w14:paraId="56F26BFE" w14:textId="77777777" w:rsidTr="00711EA3">
        <w:tc>
          <w:tcPr>
            <w:tcW w:w="10456" w:type="dxa"/>
          </w:tcPr>
          <w:p w14:paraId="3957770E" w14:textId="77777777" w:rsidR="00CB5E4D" w:rsidRDefault="00CB5E4D" w:rsidP="00CB5E4D">
            <w:pPr>
              <w:pStyle w:val="aa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6B7F3125" w14:textId="77777777" w:rsidR="00CB5E4D" w:rsidRDefault="00CB5E4D" w:rsidP="00CB5E4D">
            <w:pPr>
              <w:pStyle w:val="aa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098D4936" w14:textId="77777777" w:rsidR="00CB5E4D" w:rsidRDefault="00CB5E4D" w:rsidP="00CB5E4D">
            <w:pPr>
              <w:pStyle w:val="aa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0C3E5E55" w14:textId="77777777" w:rsidR="00CB5E4D" w:rsidRDefault="00CB5E4D" w:rsidP="00CB5E4D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4FB5A1D1" w14:textId="77777777" w:rsidR="00CB5E4D" w:rsidRDefault="00CB5E4D" w:rsidP="00CB5E4D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060DBEF3" w14:textId="77777777" w:rsidR="00CB5E4D" w:rsidRDefault="00CB5E4D" w:rsidP="00CB5E4D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58631298" w14:textId="77777777" w:rsidR="00CB5E4D" w:rsidRDefault="00CB5E4D" w:rsidP="00CB5E4D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800px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border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1px solid 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line-height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180%</w:t>
            </w:r>
            <w:r>
              <w:rPr>
                <w:color w:val="000000"/>
              </w:rPr>
              <w:t>; }</w:t>
            </w:r>
          </w:p>
          <w:p w14:paraId="6BCD3266" w14:textId="77777777" w:rsidR="00CB5E4D" w:rsidRDefault="00CB5E4D" w:rsidP="00CB5E4D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3A136373" w14:textId="77777777" w:rsidR="00CB5E4D" w:rsidRDefault="00CB5E4D" w:rsidP="00CB5E4D">
            <w:pPr>
              <w:pStyle w:val="aa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14DAF7F0" w14:textId="77777777" w:rsidR="00CB5E4D" w:rsidRDefault="00CB5E4D" w:rsidP="00CB5E4D">
            <w:pPr>
              <w:pStyle w:val="aa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2F667EC4" w14:textId="77777777" w:rsidR="00CB5E4D" w:rsidRDefault="00CB5E4D" w:rsidP="00CB5E4D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0A19F11C" w14:textId="77777777" w:rsidR="00CB5E4D" w:rsidRDefault="00CB5E4D" w:rsidP="00CB5E4D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204372BA" w14:textId="00E74707" w:rsidR="00CB5E4D" w:rsidRDefault="00CB5E4D" w:rsidP="00CB5E4D">
            <w:pPr>
              <w:pStyle w:val="aa"/>
            </w:pPr>
            <w:r>
              <w:rPr>
                <w:color w:val="000000"/>
              </w:rPr>
              <w:t xml:space="preserve">        </w:t>
            </w:r>
            <w:r w:rsidRPr="00CB5E4D">
              <w:rPr>
                <w:highlight w:val="yellow"/>
              </w:rPr>
              <w:t>&lt;</w:t>
            </w:r>
            <w:r w:rsidRPr="00CB5E4D">
              <w:rPr>
                <w:color w:val="3F7F7F"/>
                <w:highlight w:val="yellow"/>
              </w:rPr>
              <w:t>img</w:t>
            </w:r>
            <w:r w:rsidRPr="00CB5E4D">
              <w:rPr>
                <w:highlight w:val="yellow"/>
              </w:rPr>
              <w:t xml:space="preserve"> </w:t>
            </w:r>
            <w:r w:rsidRPr="00CB5E4D">
              <w:rPr>
                <w:color w:val="7F007F"/>
                <w:highlight w:val="yellow"/>
              </w:rPr>
              <w:t>src</w:t>
            </w:r>
            <w:r w:rsidRPr="00CB5E4D">
              <w:rPr>
                <w:color w:val="000000"/>
                <w:highlight w:val="yellow"/>
              </w:rPr>
              <w:t>=</w:t>
            </w:r>
            <w:r w:rsidRPr="00CB5E4D">
              <w:rPr>
                <w:color w:val="2A00FF"/>
                <w:highlight w:val="yellow"/>
              </w:rPr>
              <w:t>"/images/html5.png"</w:t>
            </w:r>
            <w:r w:rsidRPr="00CB5E4D">
              <w:rPr>
                <w:highlight w:val="yellow"/>
              </w:rPr>
              <w:t xml:space="preserve"> /&gt;</w:t>
            </w:r>
          </w:p>
          <w:p w14:paraId="5694FBD9" w14:textId="77777777" w:rsidR="00CB5E4D" w:rsidRDefault="00CB5E4D" w:rsidP="00CB5E4D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C8E891A" w14:textId="77777777" w:rsidR="00CB5E4D" w:rsidRDefault="00CB5E4D" w:rsidP="00CB5E4D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</w:p>
          <w:p w14:paraId="732E790B" w14:textId="77777777" w:rsidR="00CB5E4D" w:rsidRDefault="00CB5E4D" w:rsidP="00CB5E4D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58E68997" w14:textId="77777777" w:rsidR="00CB5E4D" w:rsidRDefault="00CB5E4D" w:rsidP="00CB5E4D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F394398" w14:textId="77777777" w:rsidR="00CB5E4D" w:rsidRDefault="00CB5E4D" w:rsidP="00CB5E4D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2E2DA9C" w14:textId="77777777" w:rsidR="00CB5E4D" w:rsidRDefault="00CB5E4D" w:rsidP="00CB5E4D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03E97BF3" w14:textId="77777777" w:rsidR="00CB5E4D" w:rsidRDefault="00CB5E4D" w:rsidP="00CB5E4D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2F44D4B2" w14:textId="77777777" w:rsidR="00CB5E4D" w:rsidRDefault="00CB5E4D" w:rsidP="00CB5E4D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7EA08C13" w14:textId="77777777" w:rsidR="00CB5E4D" w:rsidRDefault="00CB5E4D" w:rsidP="00CB5E4D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702AA5D1" w14:textId="77777777" w:rsidR="00CB5E4D" w:rsidRDefault="00CB5E4D" w:rsidP="00CB5E4D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F2838F0" w14:textId="77777777" w:rsidR="00CB5E4D" w:rsidRDefault="00CB5E4D" w:rsidP="00CB5E4D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51D2C53" w14:textId="77777777" w:rsidR="00CB5E4D" w:rsidRDefault="00CB5E4D" w:rsidP="00CB5E4D">
            <w:pPr>
              <w:pStyle w:val="aa"/>
            </w:pPr>
            <w:r>
              <w:rPr>
                <w:color w:val="000000"/>
              </w:rPr>
              <w:t xml:space="preserve">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>.</w:t>
            </w:r>
          </w:p>
          <w:p w14:paraId="3B3A3D86" w14:textId="77777777" w:rsidR="00CB5E4D" w:rsidRDefault="00CB5E4D" w:rsidP="00CB5E4D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4457218F" w14:textId="77777777" w:rsidR="00CB5E4D" w:rsidRDefault="00CB5E4D" w:rsidP="00CB5E4D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5DAF49A8" w14:textId="77777777" w:rsidR="00CB5E4D" w:rsidRDefault="00CB5E4D" w:rsidP="00CB5E4D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8A9A2A6" w14:textId="77777777" w:rsidR="00CB5E4D" w:rsidRDefault="00CB5E4D" w:rsidP="00CB5E4D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ED1945F" w14:textId="77777777" w:rsidR="00CB5E4D" w:rsidRDefault="00CB5E4D" w:rsidP="00CB5E4D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</w:p>
          <w:p w14:paraId="1935C0BA" w14:textId="77777777" w:rsidR="00CB5E4D" w:rsidRDefault="00CB5E4D" w:rsidP="00CB5E4D">
            <w:pPr>
              <w:pStyle w:val="aa"/>
            </w:pPr>
            <w:r>
              <w:rPr>
                <w:color w:val="000000"/>
              </w:rPr>
              <w:t xml:space="preserve">         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</w:p>
          <w:p w14:paraId="3E2F6C99" w14:textId="77777777" w:rsidR="00CB5E4D" w:rsidRDefault="00CB5E4D" w:rsidP="00CB5E4D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3C65F8EE" w14:textId="77777777" w:rsidR="00CB5E4D" w:rsidRDefault="00CB5E4D" w:rsidP="00CB5E4D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F0BAA03" w14:textId="77777777" w:rsidR="00CB5E4D" w:rsidRDefault="00CB5E4D" w:rsidP="00CB5E4D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D860FFA" w14:textId="77777777" w:rsidR="00CB5E4D" w:rsidRDefault="00CB5E4D" w:rsidP="00CB5E4D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>.</w:t>
            </w:r>
          </w:p>
          <w:p w14:paraId="4B1FD052" w14:textId="77777777" w:rsidR="00CB5E4D" w:rsidRDefault="00CB5E4D" w:rsidP="00CB5E4D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</w:p>
          <w:p w14:paraId="1E87C636" w14:textId="77777777" w:rsidR="00CB5E4D" w:rsidRDefault="00CB5E4D" w:rsidP="00CB5E4D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59CBD916" w14:textId="77777777" w:rsidR="00CB5E4D" w:rsidRDefault="00CB5E4D" w:rsidP="00CB5E4D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C54082A" w14:textId="77777777" w:rsidR="00CB5E4D" w:rsidRDefault="00CB5E4D" w:rsidP="00CB5E4D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ECA3808" w14:textId="77777777" w:rsidR="00CB5E4D" w:rsidRDefault="00CB5E4D" w:rsidP="00CB5E4D">
            <w:pPr>
              <w:pStyle w:val="aa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전문업체들은</w:t>
            </w:r>
          </w:p>
          <w:p w14:paraId="6ED45FA6" w14:textId="77777777" w:rsidR="00CB5E4D" w:rsidRDefault="00CB5E4D" w:rsidP="00CB5E4D">
            <w:pPr>
              <w:pStyle w:val="aa"/>
            </w:pPr>
            <w:r>
              <w:rPr>
                <w:color w:val="000000"/>
              </w:rPr>
              <w:t xml:space="preserve">         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</w:p>
          <w:p w14:paraId="64664DDA" w14:textId="77777777" w:rsidR="00CB5E4D" w:rsidRDefault="00CB5E4D" w:rsidP="00CB5E4D">
            <w:pPr>
              <w:pStyle w:val="aa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43C5896C" w14:textId="77777777" w:rsidR="00CB5E4D" w:rsidRDefault="00CB5E4D" w:rsidP="00CB5E4D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C35DD4A" w14:textId="77777777" w:rsidR="00CB5E4D" w:rsidRDefault="00CB5E4D" w:rsidP="00CB5E4D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9770653" w14:textId="77777777" w:rsidR="00CB5E4D" w:rsidRDefault="00CB5E4D" w:rsidP="00CB5E4D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363A5899" w14:textId="77777777" w:rsidR="00CB5E4D" w:rsidRDefault="00CB5E4D" w:rsidP="00CB5E4D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7765B321" w14:textId="77777777" w:rsidR="00CB5E4D" w:rsidRDefault="00CB5E4D" w:rsidP="00CB5E4D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1395F91E" w14:textId="77777777" w:rsidR="00CB5E4D" w:rsidRDefault="00CB5E4D" w:rsidP="00CB5E4D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B82BEC0" w14:textId="77777777" w:rsidR="00CB5E4D" w:rsidRDefault="00CB5E4D" w:rsidP="00CB5E4D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  <w:r>
              <w:rPr>
                <w:color w:val="000000"/>
              </w:rPr>
              <w:t xml:space="preserve">        </w:t>
            </w:r>
          </w:p>
          <w:p w14:paraId="61DCB732" w14:textId="77777777" w:rsidR="00CB5E4D" w:rsidRDefault="00CB5E4D" w:rsidP="00CB5E4D">
            <w:pPr>
              <w:pStyle w:val="aa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124AB445" w14:textId="6B6CE549" w:rsidR="00711EA3" w:rsidRPr="00E77B16" w:rsidRDefault="00CB5E4D" w:rsidP="00CB5E4D">
            <w:pPr>
              <w:pStyle w:val="aa"/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</w:p>
        </w:tc>
      </w:tr>
    </w:tbl>
    <w:p w14:paraId="32776F71" w14:textId="77777777" w:rsidR="00711EA3" w:rsidRDefault="00711EA3" w:rsidP="00711EA3"/>
    <w:p w14:paraId="2878172F" w14:textId="00EA62C7" w:rsidR="00F451E7" w:rsidRDefault="00F451E7" w:rsidP="00F451E7">
      <w:pPr>
        <w:pStyle w:val="3"/>
      </w:pPr>
      <w:r>
        <w:t xml:space="preserve">img </w:t>
      </w:r>
      <w:r>
        <w:rPr>
          <w:rFonts w:hint="eastAsia"/>
        </w:rPr>
        <w:t>태그</w:t>
      </w:r>
    </w:p>
    <w:p w14:paraId="2D25E091" w14:textId="5CE73D09" w:rsidR="00711EA3" w:rsidRDefault="00D12FBF" w:rsidP="00711EA3">
      <w:r w:rsidRPr="00D12FBF">
        <w:t>&lt;</w:t>
      </w:r>
      <w:r w:rsidRPr="00D12FBF">
        <w:rPr>
          <w:color w:val="3F7F7F"/>
        </w:rPr>
        <w:t>img</w:t>
      </w:r>
      <w:r w:rsidRPr="00D12FBF">
        <w:t xml:space="preserve"> </w:t>
      </w:r>
      <w:r w:rsidRPr="00D12FBF">
        <w:rPr>
          <w:color w:val="7F007F"/>
        </w:rPr>
        <w:t>src</w:t>
      </w:r>
      <w:r w:rsidRPr="00D12FBF">
        <w:rPr>
          <w:color w:val="000000"/>
        </w:rPr>
        <w:t>=</w:t>
      </w:r>
      <w:r w:rsidRPr="00D12FBF">
        <w:rPr>
          <w:color w:val="2A00FF"/>
        </w:rPr>
        <w:t>"/images/html5.png"</w:t>
      </w:r>
      <w:r w:rsidRPr="00D12FBF">
        <w:t xml:space="preserve"> /&gt;</w:t>
      </w:r>
    </w:p>
    <w:p w14:paraId="7CC63E91" w14:textId="0EEBA6CC" w:rsidR="00711EA3" w:rsidRDefault="00D12FBF" w:rsidP="00711EA3">
      <w:r>
        <w:rPr>
          <w:rFonts w:hint="eastAsia"/>
        </w:rPr>
        <w:t xml:space="preserve">현재 </w:t>
      </w:r>
      <w:r>
        <w:t xml:space="preserve">html </w:t>
      </w:r>
      <w:r>
        <w:rPr>
          <w:rFonts w:hint="eastAsia"/>
        </w:rPr>
        <w:t>문서에 이미지 파일의 내용을 표시할 때 img</w:t>
      </w:r>
      <w:r>
        <w:t xml:space="preserve"> </w:t>
      </w:r>
      <w:r>
        <w:rPr>
          <w:rFonts w:hint="eastAsia"/>
        </w:rPr>
        <w:t>태그를 사용한다.</w:t>
      </w:r>
    </w:p>
    <w:p w14:paraId="645E40DF" w14:textId="54673B8F" w:rsidR="00D12FBF" w:rsidRDefault="00D12FBF" w:rsidP="00711EA3">
      <w:r>
        <w:t xml:space="preserve">img </w:t>
      </w:r>
      <w:r>
        <w:rPr>
          <w:rFonts w:hint="eastAsia"/>
        </w:rPr>
        <w:t xml:space="preserve">태그의 </w:t>
      </w:r>
      <w:r>
        <w:t xml:space="preserve">src </w:t>
      </w:r>
      <w:r>
        <w:rPr>
          <w:rFonts w:hint="eastAsia"/>
        </w:rPr>
        <w:t xml:space="preserve">애트리뷰트는 이미지 파일의 </w:t>
      </w:r>
      <w:r>
        <w:t xml:space="preserve">URL </w:t>
      </w:r>
      <w:r>
        <w:rPr>
          <w:rFonts w:hint="eastAsia"/>
        </w:rPr>
        <w:t>이다.</w:t>
      </w:r>
    </w:p>
    <w:p w14:paraId="30F57A72" w14:textId="3280280E" w:rsidR="00D12FBF" w:rsidRDefault="00D12FBF" w:rsidP="00711EA3">
      <w:r>
        <w:rPr>
          <w:rFonts w:hint="eastAsia"/>
        </w:rPr>
        <w:t xml:space="preserve">웹브라우저는 즉시 </w:t>
      </w:r>
      <w:r>
        <w:t xml:space="preserve">src </w:t>
      </w:r>
      <w:r>
        <w:rPr>
          <w:rFonts w:hint="eastAsia"/>
        </w:rPr>
        <w:t xml:space="preserve">애트리뷰트 </w:t>
      </w:r>
      <w:r>
        <w:t>URL</w:t>
      </w:r>
      <w:r>
        <w:rPr>
          <w:rFonts w:hint="eastAsia"/>
        </w:rPr>
        <w:t>을 웹서버에 요청한다.</w:t>
      </w:r>
    </w:p>
    <w:p w14:paraId="15E064B8" w14:textId="77777777" w:rsidR="00F451E7" w:rsidRDefault="00F451E7" w:rsidP="00711EA3"/>
    <w:p w14:paraId="34B1E76F" w14:textId="380D0837" w:rsidR="00F451E7" w:rsidRDefault="00F451E7" w:rsidP="00711EA3">
      <w:pPr>
        <w:rPr>
          <w:color w:val="2A00FF"/>
        </w:rPr>
      </w:pPr>
      <w:r>
        <w:t>src="</w:t>
      </w:r>
      <w:r w:rsidRPr="00D12FBF">
        <w:rPr>
          <w:color w:val="2A00FF"/>
        </w:rPr>
        <w:t>/images/html5.png</w:t>
      </w:r>
      <w:r>
        <w:rPr>
          <w:color w:val="2A00FF"/>
        </w:rPr>
        <w:t xml:space="preserve">" </w:t>
      </w:r>
    </w:p>
    <w:p w14:paraId="02984C3D" w14:textId="770E15AE" w:rsidR="00F451E7" w:rsidRDefault="00C044BE" w:rsidP="00711EA3">
      <w:r>
        <w:rPr>
          <w:rFonts w:hint="eastAsia"/>
        </w:rPr>
        <w:t>위</w:t>
      </w:r>
      <w:r w:rsidR="00F451E7" w:rsidRPr="00F451E7">
        <w:rPr>
          <w:rFonts w:hint="eastAsia"/>
        </w:rPr>
        <w:t xml:space="preserve"> </w:t>
      </w:r>
      <w:r w:rsidR="00F451E7" w:rsidRPr="00F451E7">
        <w:t>URL</w:t>
      </w:r>
      <w:r>
        <w:rPr>
          <w:rFonts w:hint="eastAsia"/>
        </w:rPr>
        <w:t>에서</w:t>
      </w:r>
      <w:r w:rsidR="00F451E7">
        <w:rPr>
          <w:rFonts w:hint="eastAsia"/>
        </w:rPr>
        <w:t xml:space="preserve"> 서버 주소</w:t>
      </w:r>
      <w:r>
        <w:rPr>
          <w:rFonts w:hint="eastAsia"/>
        </w:rPr>
        <w:t xml:space="preserve"> 부분이</w:t>
      </w:r>
      <w:r w:rsidR="00F451E7">
        <w:rPr>
          <w:rFonts w:hint="eastAsia"/>
        </w:rPr>
        <w:t xml:space="preserve"> 생략되었다.</w:t>
      </w:r>
      <w:r>
        <w:t xml:space="preserve"> (http://localhost:808</w:t>
      </w:r>
      <w:r w:rsidR="00835655">
        <w:t>8</w:t>
      </w:r>
      <w:r>
        <w:t>)</w:t>
      </w:r>
    </w:p>
    <w:p w14:paraId="1B3CF167" w14:textId="749879F0" w:rsidR="00F451E7" w:rsidRDefault="00F451E7" w:rsidP="00711EA3">
      <w:r>
        <w:rPr>
          <w:rFonts w:hint="eastAsia"/>
        </w:rPr>
        <w:t xml:space="preserve">이렇게 </w:t>
      </w:r>
      <w:r>
        <w:t>URL</w:t>
      </w:r>
      <w:r>
        <w:rPr>
          <w:rFonts w:hint="eastAsia"/>
        </w:rPr>
        <w:t xml:space="preserve">의 일부가 생략된 경우에는 </w:t>
      </w:r>
      <w:r w:rsidR="00D12FBF">
        <w:rPr>
          <w:rFonts w:hint="eastAsia"/>
        </w:rPr>
        <w:t xml:space="preserve">현재 html 문서의 </w:t>
      </w:r>
      <w:r w:rsidR="00D12FBF">
        <w:t>URL</w:t>
      </w:r>
      <w:r>
        <w:rPr>
          <w:rFonts w:hint="eastAsia"/>
        </w:rPr>
        <w:t xml:space="preserve">에서 해당 부분을 그대로 </w:t>
      </w:r>
      <w:r w:rsidR="001B2F5C">
        <w:rPr>
          <w:rFonts w:hint="eastAsia"/>
        </w:rPr>
        <w:t xml:space="preserve">가져와서 </w:t>
      </w:r>
      <w:r>
        <w:rPr>
          <w:rFonts w:hint="eastAsia"/>
        </w:rPr>
        <w:t>사용한다.</w:t>
      </w:r>
    </w:p>
    <w:p w14:paraId="665A8ADF" w14:textId="77777777" w:rsidR="00F451E7" w:rsidRDefault="00F451E7" w:rsidP="00711EA3"/>
    <w:p w14:paraId="36714566" w14:textId="67D3D407" w:rsidR="00D12FBF" w:rsidRDefault="00F451E7" w:rsidP="00711EA3">
      <w:r>
        <w:rPr>
          <w:rFonts w:hint="eastAsia"/>
        </w:rPr>
        <w:lastRenderedPageBreak/>
        <w:t xml:space="preserve">현재 </w:t>
      </w:r>
      <w:r>
        <w:t xml:space="preserve">html </w:t>
      </w:r>
      <w:r>
        <w:rPr>
          <w:rFonts w:hint="eastAsia"/>
        </w:rPr>
        <w:t xml:space="preserve">문서의 </w:t>
      </w:r>
      <w:r>
        <w:t>URL</w:t>
      </w:r>
      <w:r>
        <w:rPr>
          <w:rFonts w:hint="eastAsia"/>
        </w:rPr>
        <w:t>이</w:t>
      </w:r>
      <w:r w:rsidR="00D12FBF">
        <w:rPr>
          <w:rFonts w:hint="eastAsia"/>
        </w:rPr>
        <w:t xml:space="preserve"> </w:t>
      </w:r>
      <w:r w:rsidR="00D12FBF">
        <w:t>h</w:t>
      </w:r>
      <w:r>
        <w:t>ttp://localhost:80</w:t>
      </w:r>
      <w:r w:rsidR="00AE3F6B">
        <w:t>88</w:t>
      </w:r>
      <w:r>
        <w:t xml:space="preserve">/03/news03.html </w:t>
      </w:r>
      <w:r>
        <w:rPr>
          <w:rFonts w:hint="eastAsia"/>
        </w:rPr>
        <w:t>이므로</w:t>
      </w:r>
    </w:p>
    <w:p w14:paraId="7AC7C8C2" w14:textId="1771211D" w:rsidR="00F451E7" w:rsidRDefault="00F451E7" w:rsidP="00F451E7">
      <w:r>
        <w:rPr>
          <w:rFonts w:hint="eastAsia"/>
        </w:rPr>
        <w:t xml:space="preserve">이미지 파일의 </w:t>
      </w:r>
      <w:r>
        <w:t>URL</w:t>
      </w:r>
      <w:r>
        <w:rPr>
          <w:rFonts w:hint="eastAsia"/>
        </w:rPr>
        <w:t xml:space="preserve">은 </w:t>
      </w:r>
      <w:r>
        <w:t>http://localhost:808</w:t>
      </w:r>
      <w:r w:rsidR="00AE3F6B">
        <w:t>8</w:t>
      </w:r>
      <w:r>
        <w:t>/images/html5.png</w:t>
      </w:r>
      <w:r>
        <w:rPr>
          <w:rFonts w:hint="eastAsia"/>
        </w:rPr>
        <w:t>가 된다.</w:t>
      </w:r>
    </w:p>
    <w:p w14:paraId="6F2FBFDD" w14:textId="77777777" w:rsidR="00F451E7" w:rsidRPr="001217A1" w:rsidRDefault="00F451E7" w:rsidP="00F451E7"/>
    <w:p w14:paraId="3A8E8712" w14:textId="57C84988" w:rsidR="00F451E7" w:rsidRDefault="00F451E7" w:rsidP="00F451E7">
      <w:r>
        <w:rPr>
          <w:rFonts w:hint="eastAsia"/>
        </w:rPr>
        <w:t xml:space="preserve">웹브라우저는 </w:t>
      </w:r>
      <w:r w:rsidR="00C044BE">
        <w:t xml:space="preserve">&lt;img&gt; </w:t>
      </w:r>
      <w:r w:rsidR="00C044BE">
        <w:rPr>
          <w:rFonts w:hint="eastAsia"/>
        </w:rPr>
        <w:t>태그를 창에 그리기 위해서 먼저</w:t>
      </w:r>
      <w:r>
        <w:rPr>
          <w:rFonts w:hint="eastAsia"/>
        </w:rPr>
        <w:t xml:space="preserve"> </w:t>
      </w:r>
      <w:r>
        <w:t>http://localhost:808</w:t>
      </w:r>
      <w:r w:rsidR="00E57883">
        <w:t>8</w:t>
      </w:r>
      <w:r>
        <w:t>/images/html5.png URL</w:t>
      </w:r>
      <w:r>
        <w:rPr>
          <w:rFonts w:hint="eastAsia"/>
        </w:rPr>
        <w:t>을 웹서버에 요청한다.</w:t>
      </w:r>
    </w:p>
    <w:p w14:paraId="4B2ECEE2" w14:textId="427B60B0" w:rsidR="00F451E7" w:rsidRDefault="00F451E7" w:rsidP="00F451E7">
      <w:r>
        <w:rPr>
          <w:rFonts w:hint="eastAsia"/>
        </w:rPr>
        <w:t>웹서버는 요청 받은 이미지 파일을 웹브라우저에 전송한다.</w:t>
      </w:r>
    </w:p>
    <w:p w14:paraId="50D64471" w14:textId="773BE46E" w:rsidR="00F451E7" w:rsidRDefault="00F451E7" w:rsidP="00F451E7">
      <w:r>
        <w:rPr>
          <w:rFonts w:hint="eastAsia"/>
        </w:rPr>
        <w:t>웹</w:t>
      </w:r>
      <w:r w:rsidR="00DA5EE6">
        <w:rPr>
          <w:rFonts w:hint="eastAsia"/>
        </w:rPr>
        <w:t>브라우저는</w:t>
      </w:r>
      <w:r>
        <w:rPr>
          <w:rFonts w:hint="eastAsia"/>
        </w:rPr>
        <w:t xml:space="preserve"> 전송 받은 이미지 파일을 </w:t>
      </w:r>
      <w:r>
        <w:t xml:space="preserve">img </w:t>
      </w:r>
      <w:r>
        <w:rPr>
          <w:rFonts w:hint="eastAsia"/>
        </w:rPr>
        <w:t>태그의 위치에 그려 넣는다.</w:t>
      </w:r>
    </w:p>
    <w:p w14:paraId="77A13F4E" w14:textId="72B9B61B" w:rsidR="00F451E7" w:rsidRDefault="00C044BE" w:rsidP="00F451E7">
      <w:r>
        <w:rPr>
          <w:rFonts w:hint="eastAsia"/>
        </w:rPr>
        <w:t>웹브라우저와 웹서버는 언제나 인터넷을 통해 통신한다. 웹브라우저와 웹서버가 같은 컴퓨터에서 실행될 때도 그렇다.</w:t>
      </w:r>
    </w:p>
    <w:p w14:paraId="7E25F4E9" w14:textId="77777777" w:rsidR="00C044BE" w:rsidRDefault="00C044BE" w:rsidP="00F451E7"/>
    <w:p w14:paraId="292620F7" w14:textId="7489FA36" w:rsidR="00F451E7" w:rsidRDefault="00F451E7" w:rsidP="00F451E7">
      <w:pPr>
        <w:pStyle w:val="3"/>
      </w:pPr>
      <w:r>
        <w:rPr>
          <w:rFonts w:hint="eastAsia"/>
        </w:rPr>
        <w:t>block</w:t>
      </w:r>
      <w:r>
        <w:t xml:space="preserve"> </w:t>
      </w:r>
      <w:r>
        <w:rPr>
          <w:rFonts w:hint="eastAsia"/>
        </w:rPr>
        <w:t>태그와</w:t>
      </w:r>
      <w:r>
        <w:rPr>
          <w:rFonts w:hint="eastAsia"/>
        </w:rPr>
        <w:t xml:space="preserve"> </w:t>
      </w:r>
      <w:r>
        <w:t xml:space="preserve">inline </w:t>
      </w:r>
      <w:r>
        <w:rPr>
          <w:rFonts w:hint="eastAsia"/>
        </w:rPr>
        <w:t>태그</w:t>
      </w:r>
    </w:p>
    <w:p w14:paraId="6C50E41F" w14:textId="7EDB6F73" w:rsidR="00F451E7" w:rsidRDefault="00F451E7" w:rsidP="00F451E7">
      <w:r>
        <w:rPr>
          <w:rFonts w:hint="eastAsia"/>
        </w:rPr>
        <w:t xml:space="preserve">다른 태그들과 한줄에 같이 그려지는 태그를 </w:t>
      </w:r>
      <w:r>
        <w:t xml:space="preserve">inline </w:t>
      </w:r>
      <w:r>
        <w:rPr>
          <w:rFonts w:hint="eastAsia"/>
        </w:rPr>
        <w:t>태그라고 부른다.</w:t>
      </w:r>
    </w:p>
    <w:p w14:paraId="434F8337" w14:textId="703F71CF" w:rsidR="00F451E7" w:rsidRDefault="00F451E7" w:rsidP="00F451E7">
      <w:r>
        <w:rPr>
          <w:rFonts w:hint="eastAsia"/>
        </w:rPr>
        <w:t xml:space="preserve">혼자 한 줄을 다 차지하는 태그를 </w:t>
      </w:r>
      <w:r>
        <w:t xml:space="preserve">block </w:t>
      </w:r>
      <w:r>
        <w:rPr>
          <w:rFonts w:hint="eastAsia"/>
        </w:rPr>
        <w:t>태그라고 부른다.</w:t>
      </w:r>
    </w:p>
    <w:p w14:paraId="4CFE0118" w14:textId="77777777" w:rsidR="00F451E7" w:rsidRDefault="00F451E7" w:rsidP="00F451E7"/>
    <w:p w14:paraId="477CC8F7" w14:textId="0AC5DACC" w:rsidR="00F451E7" w:rsidRDefault="00F451E7" w:rsidP="00F451E7">
      <w:r>
        <w:t xml:space="preserve">&lt;img&gt; </w:t>
      </w:r>
      <w:r>
        <w:rPr>
          <w:rFonts w:hint="eastAsia"/>
        </w:rPr>
        <w:t xml:space="preserve">태그는 </w:t>
      </w:r>
      <w:r>
        <w:t xml:space="preserve">inline </w:t>
      </w:r>
      <w:r>
        <w:rPr>
          <w:rFonts w:hint="eastAsia"/>
        </w:rPr>
        <w:t>태그이다.</w:t>
      </w:r>
    </w:p>
    <w:p w14:paraId="63678CA3" w14:textId="02986047" w:rsidR="00F451E7" w:rsidRDefault="00F451E7" w:rsidP="00F451E7">
      <w:r>
        <w:t xml:space="preserve">&lt;p&gt; </w:t>
      </w:r>
      <w:r>
        <w:rPr>
          <w:rFonts w:hint="eastAsia"/>
        </w:rPr>
        <w:t xml:space="preserve">태그와 </w:t>
      </w:r>
      <w:r>
        <w:t xml:space="preserve">&lt;h1&gt; </w:t>
      </w:r>
      <w:r>
        <w:rPr>
          <w:rFonts w:hint="eastAsia"/>
        </w:rPr>
        <w:t xml:space="preserve">태그는 </w:t>
      </w:r>
      <w:r>
        <w:t xml:space="preserve">block </w:t>
      </w:r>
      <w:r>
        <w:rPr>
          <w:rFonts w:hint="eastAsia"/>
        </w:rPr>
        <w:t>태그이다.</w:t>
      </w:r>
    </w:p>
    <w:p w14:paraId="3ADC1BE0" w14:textId="77777777" w:rsidR="00F451E7" w:rsidRDefault="00F451E7" w:rsidP="00F451E7"/>
    <w:p w14:paraId="4C742268" w14:textId="77777777" w:rsidR="00F451E7" w:rsidRDefault="00F451E7" w:rsidP="00F451E7"/>
    <w:p w14:paraId="642D5FB4" w14:textId="6797FA8F" w:rsidR="00F451E7" w:rsidRDefault="00F451E7" w:rsidP="00711EA3">
      <w:r>
        <w:rPr>
          <w:rFonts w:hint="eastAsia"/>
        </w:rPr>
        <w:t>n</w:t>
      </w:r>
      <w:r>
        <w:t>ews03.html</w:t>
      </w:r>
      <w:r>
        <w:rPr>
          <w:rFonts w:hint="eastAsia"/>
        </w:rPr>
        <w:t xml:space="preserve">에서 &lt;image&gt; 태그 바로 뒤는 </w:t>
      </w:r>
      <w:r>
        <w:t xml:space="preserve">&lt;p&gt; </w:t>
      </w:r>
      <w:r>
        <w:rPr>
          <w:rFonts w:hint="eastAsia"/>
        </w:rPr>
        <w:t>태그이다.</w:t>
      </w:r>
    </w:p>
    <w:p w14:paraId="0E1E960B" w14:textId="06D3FDB8" w:rsidR="00F451E7" w:rsidRDefault="00F451E7" w:rsidP="00711EA3">
      <w:r>
        <w:t xml:space="preserve">&lt;p&gt; </w:t>
      </w:r>
      <w:r>
        <w:rPr>
          <w:rFonts w:hint="eastAsia"/>
        </w:rPr>
        <w:t xml:space="preserve">태그는 한줄을 다 차지하는 </w:t>
      </w:r>
      <w:r>
        <w:t xml:space="preserve">block </w:t>
      </w:r>
      <w:r>
        <w:rPr>
          <w:rFonts w:hint="eastAsia"/>
        </w:rPr>
        <w:t xml:space="preserve">태그이므로 </w:t>
      </w:r>
      <w:r>
        <w:t xml:space="preserve">img </w:t>
      </w:r>
      <w:r>
        <w:rPr>
          <w:rFonts w:hint="eastAsia"/>
        </w:rPr>
        <w:t>태그와 같은 줄에 그려질 수 없고,</w:t>
      </w:r>
      <w:r>
        <w:t xml:space="preserve"> </w:t>
      </w:r>
    </w:p>
    <w:p w14:paraId="0DB9219C" w14:textId="39C56A05" w:rsidR="00F451E7" w:rsidRDefault="00F451E7" w:rsidP="00711EA3">
      <w:r>
        <w:rPr>
          <w:rFonts w:hint="eastAsia"/>
        </w:rPr>
        <w:t>다음 줄부터 그려진다.</w:t>
      </w:r>
    </w:p>
    <w:p w14:paraId="0808F4EC" w14:textId="380460A7" w:rsidR="00F451E7" w:rsidRDefault="00F451E7" w:rsidP="00711EA3"/>
    <w:p w14:paraId="1AFCB5A5" w14:textId="60243C44" w:rsidR="00896C6A" w:rsidRDefault="00896C6A" w:rsidP="00896C6A">
      <w:pPr>
        <w:pStyle w:val="3"/>
      </w:pPr>
      <w:r w:rsidRPr="00896C6A">
        <w:t>http://localhost:8088/03/news03.html</w:t>
      </w:r>
    </w:p>
    <w:p w14:paraId="31F1F6FF" w14:textId="0CC4A509" w:rsidR="00F451E7" w:rsidRDefault="00896C6A" w:rsidP="00711EA3">
      <w:r>
        <w:rPr>
          <w:noProof/>
        </w:rPr>
        <w:drawing>
          <wp:inline distT="0" distB="0" distL="0" distR="0" wp14:anchorId="6EFC0888" wp14:editId="632FB374">
            <wp:extent cx="3873143" cy="5135078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0072" cy="51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598F" w14:textId="77777777" w:rsidR="003A24DD" w:rsidRDefault="003A24DD" w:rsidP="003A24DD"/>
    <w:p w14:paraId="36E37500" w14:textId="77777777" w:rsidR="003A24DD" w:rsidRDefault="003A24DD" w:rsidP="003A24DD"/>
    <w:p w14:paraId="2141CFA8" w14:textId="697D16A3" w:rsidR="003A24DD" w:rsidRDefault="003A24DD" w:rsidP="003A24DD">
      <w:pPr>
        <w:pStyle w:val="3"/>
      </w:pPr>
      <w:r>
        <w:rPr>
          <w:rFonts w:hint="eastAsia"/>
        </w:rPr>
        <w:lastRenderedPageBreak/>
        <w:t>실행과정</w:t>
      </w:r>
    </w:p>
    <w:p w14:paraId="7E98E9EC" w14:textId="02E87CF4" w:rsidR="003A24DD" w:rsidRDefault="003A24DD" w:rsidP="003A24DD">
      <w:r>
        <w:t>(1) 웹브라우저가 서버에</w:t>
      </w:r>
    </w:p>
    <w:p w14:paraId="4B52EDA8" w14:textId="1B515FA2" w:rsidR="003A24DD" w:rsidRDefault="003A24DD" w:rsidP="003A24DD">
      <w:r>
        <w:t>http://localhost:808</w:t>
      </w:r>
      <w:r w:rsidR="00660C54">
        <w:t>8</w:t>
      </w:r>
      <w:r>
        <w:t>/03/news03.html 요청</w:t>
      </w:r>
    </w:p>
    <w:p w14:paraId="477427AA" w14:textId="77777777" w:rsidR="003A24DD" w:rsidRPr="00660C54" w:rsidRDefault="003A24DD" w:rsidP="003A24DD"/>
    <w:p w14:paraId="4E22723C" w14:textId="2A1E8E44" w:rsidR="003A24DD" w:rsidRDefault="003A24DD" w:rsidP="003A24DD">
      <w:r>
        <w:t>(2) 서버는 요청된 URL에 해당하는 news03.html 파일의 내용을 출력</w:t>
      </w:r>
      <w:r w:rsidR="00AB6284">
        <w:rPr>
          <w:rFonts w:hint="eastAsia"/>
        </w:rPr>
        <w:t>한다.</w:t>
      </w:r>
    </w:p>
    <w:p w14:paraId="1A853A98" w14:textId="4489311D" w:rsidR="003A24DD" w:rsidRDefault="003A24DD" w:rsidP="003A24DD">
      <w:r>
        <w:rPr>
          <w:rFonts w:hint="eastAsia"/>
        </w:rPr>
        <w:t>출력되는</w:t>
      </w:r>
      <w:r>
        <w:t xml:space="preserve"> 내용은 html 태그</w:t>
      </w:r>
      <w:r w:rsidR="00AB6284">
        <w:rPr>
          <w:rFonts w:hint="eastAsia"/>
        </w:rPr>
        <w:t>이다.</w:t>
      </w:r>
    </w:p>
    <w:p w14:paraId="0425A80C" w14:textId="77777777" w:rsidR="003A24DD" w:rsidRDefault="003A24DD" w:rsidP="003A24DD"/>
    <w:p w14:paraId="33AC8B22" w14:textId="77777777" w:rsidR="003A24DD" w:rsidRDefault="003A24DD" w:rsidP="003A24DD">
      <w:r>
        <w:t>(3) 웹브라우저는 전송받은 html 태그들을 화면에 그림</w:t>
      </w:r>
    </w:p>
    <w:p w14:paraId="7D6268B8" w14:textId="4DD96CCA" w:rsidR="003A24DD" w:rsidRDefault="003A24DD" w:rsidP="003A24DD">
      <w:r>
        <w:rPr>
          <w:rFonts w:hint="eastAsia"/>
        </w:rPr>
        <w:t>이때</w:t>
      </w:r>
      <w:r>
        <w:t>, &lt;img src="/image/html5.png"&gt; 태그를 그리기 위해서</w:t>
      </w:r>
    </w:p>
    <w:p w14:paraId="43586516" w14:textId="77777777" w:rsidR="003A24DD" w:rsidRPr="00DA0D64" w:rsidRDefault="003A24DD" w:rsidP="003A24DD"/>
    <w:p w14:paraId="312ADBC7" w14:textId="234F32B5" w:rsidR="003A24DD" w:rsidRDefault="003A24DD" w:rsidP="003A24DD">
      <w:r>
        <w:t>(4) http://localhost:808</w:t>
      </w:r>
      <w:r w:rsidR="00AB6284">
        <w:t>8</w:t>
      </w:r>
      <w:r>
        <w:t>/images/html5.png 요청</w:t>
      </w:r>
    </w:p>
    <w:p w14:paraId="543E3284" w14:textId="77777777" w:rsidR="003A24DD" w:rsidRDefault="003A24DD" w:rsidP="003A24DD"/>
    <w:p w14:paraId="7124C7E5" w14:textId="77777777" w:rsidR="003A24DD" w:rsidRDefault="003A24DD" w:rsidP="003A24DD">
      <w:r>
        <w:t>(5) 서버는 요청된 URL에 해당하는 html5.png 파일의 내용을 출력</w:t>
      </w:r>
    </w:p>
    <w:p w14:paraId="2B158325" w14:textId="77777777" w:rsidR="003A24DD" w:rsidRDefault="003A24DD" w:rsidP="003A24DD">
      <w:r>
        <w:rPr>
          <w:rFonts w:hint="eastAsia"/>
        </w:rPr>
        <w:t>출력되는</w:t>
      </w:r>
      <w:r>
        <w:t xml:space="preserve"> 내용은 이미지</w:t>
      </w:r>
    </w:p>
    <w:p w14:paraId="7354EC18" w14:textId="77777777" w:rsidR="003A24DD" w:rsidRDefault="003A24DD" w:rsidP="003A24DD"/>
    <w:p w14:paraId="1BF243C4" w14:textId="56983A06" w:rsidR="003A24DD" w:rsidRDefault="003A24DD" w:rsidP="003A24DD">
      <w:r>
        <w:t>(6) 웹브라우저는 &lt;img src="...</w:t>
      </w:r>
      <w:r w:rsidR="00687713">
        <w:t>"</w:t>
      </w:r>
      <w:r>
        <w:t>&gt; 태그 부분에, 이미지를 그림</w:t>
      </w:r>
    </w:p>
    <w:p w14:paraId="381E712C" w14:textId="77777777" w:rsidR="003A24DD" w:rsidRDefault="003A24DD" w:rsidP="003A24DD"/>
    <w:p w14:paraId="42FEA126" w14:textId="77777777" w:rsidR="00D12FBF" w:rsidRDefault="00D12FBF" w:rsidP="00711EA3"/>
    <w:p w14:paraId="57A1C222" w14:textId="77777777" w:rsidR="00711EA3" w:rsidRDefault="00711EA3" w:rsidP="00711EA3"/>
    <w:p w14:paraId="28015AD4" w14:textId="77777777" w:rsidR="00E77B16" w:rsidRDefault="00E77B16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2A9F054C" w14:textId="000D9D7B" w:rsidR="00711EA3" w:rsidRDefault="00D12FBF" w:rsidP="00234051">
      <w:pPr>
        <w:pStyle w:val="3"/>
      </w:pPr>
      <w:r>
        <w:rPr>
          <w:rFonts w:hint="eastAsia"/>
        </w:rPr>
        <w:lastRenderedPageBreak/>
        <w:t>03/news</w:t>
      </w:r>
      <w:r w:rsidR="00E77B16">
        <w:rPr>
          <w:rFonts w:hint="eastAsia"/>
        </w:rPr>
        <w:t>04.html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77B16" w14:paraId="677FE1C1" w14:textId="77777777" w:rsidTr="00E77B16">
        <w:tc>
          <w:tcPr>
            <w:tcW w:w="10456" w:type="dxa"/>
          </w:tcPr>
          <w:p w14:paraId="1301CF08" w14:textId="77777777" w:rsidR="00A2141E" w:rsidRDefault="00A2141E" w:rsidP="00A2141E">
            <w:pPr>
              <w:pStyle w:val="aa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47701F87" w14:textId="77777777" w:rsidR="00A2141E" w:rsidRDefault="00A2141E" w:rsidP="00A2141E">
            <w:pPr>
              <w:pStyle w:val="aa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33764BAB" w14:textId="77777777" w:rsidR="00A2141E" w:rsidRDefault="00A2141E" w:rsidP="00A2141E">
            <w:pPr>
              <w:pStyle w:val="aa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5C41BFDA" w14:textId="77777777" w:rsidR="00A2141E" w:rsidRDefault="00A2141E" w:rsidP="00A2141E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6169FB24" w14:textId="77777777" w:rsidR="00A2141E" w:rsidRDefault="00A2141E" w:rsidP="00A2141E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39D471F7" w14:textId="77777777" w:rsidR="00A2141E" w:rsidRDefault="00A2141E" w:rsidP="00A2141E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2624DB10" w14:textId="77777777" w:rsidR="00A2141E" w:rsidRDefault="00A2141E" w:rsidP="00A2141E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800px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border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1px solid 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line-height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180%</w:t>
            </w:r>
            <w:r>
              <w:rPr>
                <w:color w:val="000000"/>
              </w:rPr>
              <w:t>; }</w:t>
            </w:r>
          </w:p>
          <w:p w14:paraId="6EF4AF7B" w14:textId="77777777" w:rsidR="00A2141E" w:rsidRDefault="00A2141E" w:rsidP="00A2141E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3BFCE424" w14:textId="77777777" w:rsidR="00A2141E" w:rsidRDefault="00A2141E" w:rsidP="00A2141E">
            <w:pPr>
              <w:pStyle w:val="aa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6FC906A0" w14:textId="77777777" w:rsidR="00A2141E" w:rsidRDefault="00A2141E" w:rsidP="00A2141E">
            <w:pPr>
              <w:pStyle w:val="aa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0E102841" w14:textId="77777777" w:rsidR="00A2141E" w:rsidRDefault="00A2141E" w:rsidP="00A2141E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1CE51078" w14:textId="77777777" w:rsidR="00A2141E" w:rsidRDefault="00A2141E" w:rsidP="00A2141E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1AB590AE" w14:textId="77777777" w:rsidR="00A2141E" w:rsidRDefault="00A2141E" w:rsidP="00A2141E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27C28D2" w14:textId="69AF02C5" w:rsidR="00A2141E" w:rsidRDefault="00A2141E" w:rsidP="00A2141E">
            <w:pPr>
              <w:pStyle w:val="aa"/>
            </w:pPr>
            <w:r>
              <w:rPr>
                <w:color w:val="000000"/>
              </w:rPr>
              <w:t xml:space="preserve">           </w:t>
            </w:r>
            <w:r w:rsidRPr="00A2141E">
              <w:rPr>
                <w:highlight w:val="yellow"/>
              </w:rPr>
              <w:t>&lt;</w:t>
            </w:r>
            <w:r w:rsidRPr="00A2141E">
              <w:rPr>
                <w:color w:val="3F7F7F"/>
                <w:highlight w:val="yellow"/>
              </w:rPr>
              <w:t>img</w:t>
            </w:r>
            <w:r w:rsidRPr="00A2141E">
              <w:rPr>
                <w:highlight w:val="yellow"/>
              </w:rPr>
              <w:t xml:space="preserve"> </w:t>
            </w:r>
            <w:r w:rsidRPr="00A2141E">
              <w:rPr>
                <w:color w:val="7F007F"/>
                <w:highlight w:val="yellow"/>
              </w:rPr>
              <w:t>src</w:t>
            </w:r>
            <w:r w:rsidRPr="00A2141E">
              <w:rPr>
                <w:color w:val="000000"/>
                <w:highlight w:val="yellow"/>
              </w:rPr>
              <w:t>=</w:t>
            </w:r>
            <w:r w:rsidRPr="00A2141E">
              <w:rPr>
                <w:color w:val="2A00FF"/>
                <w:highlight w:val="yellow"/>
              </w:rPr>
              <w:t>"/images/html5.png"</w:t>
            </w:r>
            <w:r w:rsidRPr="00A2141E">
              <w:rPr>
                <w:highlight w:val="yellow"/>
              </w:rPr>
              <w:t xml:space="preserve"> /&gt;</w:t>
            </w:r>
          </w:p>
          <w:p w14:paraId="3036D050" w14:textId="77777777" w:rsidR="00A2141E" w:rsidRDefault="00A2141E" w:rsidP="00A2141E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</w:p>
          <w:p w14:paraId="41E2669A" w14:textId="77777777" w:rsidR="00A2141E" w:rsidRDefault="00A2141E" w:rsidP="00A2141E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2586FE1C" w14:textId="77777777" w:rsidR="00A2141E" w:rsidRDefault="00A2141E" w:rsidP="00A2141E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6CF3BAF" w14:textId="77777777" w:rsidR="00A2141E" w:rsidRDefault="00A2141E" w:rsidP="00A2141E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731754E" w14:textId="77777777" w:rsidR="00A2141E" w:rsidRDefault="00A2141E" w:rsidP="00A2141E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5F6DE4CF" w14:textId="77777777" w:rsidR="00A2141E" w:rsidRDefault="00A2141E" w:rsidP="00A2141E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15EFD13D" w14:textId="77777777" w:rsidR="00A2141E" w:rsidRDefault="00A2141E" w:rsidP="00A2141E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2C3AC430" w14:textId="77777777" w:rsidR="00A2141E" w:rsidRDefault="00A2141E" w:rsidP="00A2141E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658533A9" w14:textId="77777777" w:rsidR="00A2141E" w:rsidRDefault="00A2141E" w:rsidP="00A2141E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21BCC83" w14:textId="77777777" w:rsidR="00A2141E" w:rsidRDefault="00A2141E" w:rsidP="00A2141E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F818991" w14:textId="77777777" w:rsidR="00A2141E" w:rsidRDefault="00A2141E" w:rsidP="00A2141E">
            <w:pPr>
              <w:pStyle w:val="aa"/>
            </w:pPr>
            <w:r>
              <w:rPr>
                <w:color w:val="000000"/>
              </w:rPr>
              <w:t xml:space="preserve">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>.</w:t>
            </w:r>
          </w:p>
          <w:p w14:paraId="6787608E" w14:textId="77777777" w:rsidR="00A2141E" w:rsidRDefault="00A2141E" w:rsidP="00A2141E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4F902278" w14:textId="77777777" w:rsidR="00A2141E" w:rsidRDefault="00A2141E" w:rsidP="00A2141E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67872B3C" w14:textId="77777777" w:rsidR="00A2141E" w:rsidRDefault="00A2141E" w:rsidP="00A2141E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7928E3D" w14:textId="77777777" w:rsidR="00A2141E" w:rsidRDefault="00A2141E" w:rsidP="00A2141E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C679426" w14:textId="77777777" w:rsidR="00A2141E" w:rsidRDefault="00A2141E" w:rsidP="00A2141E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</w:p>
          <w:p w14:paraId="0CAB556B" w14:textId="77777777" w:rsidR="00A2141E" w:rsidRDefault="00A2141E" w:rsidP="00A2141E">
            <w:pPr>
              <w:pStyle w:val="aa"/>
            </w:pPr>
            <w:r>
              <w:rPr>
                <w:color w:val="000000"/>
              </w:rPr>
              <w:t xml:space="preserve">         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</w:p>
          <w:p w14:paraId="23F894A8" w14:textId="77777777" w:rsidR="00A2141E" w:rsidRDefault="00A2141E" w:rsidP="00A2141E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126BC002" w14:textId="77777777" w:rsidR="00A2141E" w:rsidRDefault="00A2141E" w:rsidP="00A2141E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AB1D16F" w14:textId="77777777" w:rsidR="00A2141E" w:rsidRDefault="00A2141E" w:rsidP="00A2141E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2BC7ED2" w14:textId="77777777" w:rsidR="00A2141E" w:rsidRDefault="00A2141E" w:rsidP="00A2141E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>.</w:t>
            </w:r>
          </w:p>
          <w:p w14:paraId="3459FC8E" w14:textId="77777777" w:rsidR="00A2141E" w:rsidRDefault="00A2141E" w:rsidP="00A2141E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</w:p>
          <w:p w14:paraId="7B3AAB40" w14:textId="77777777" w:rsidR="00A2141E" w:rsidRDefault="00A2141E" w:rsidP="00A2141E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14C8A406" w14:textId="77777777" w:rsidR="00A2141E" w:rsidRDefault="00A2141E" w:rsidP="00A2141E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04931B3" w14:textId="77777777" w:rsidR="00A2141E" w:rsidRDefault="00A2141E" w:rsidP="00A2141E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30490B8" w14:textId="77777777" w:rsidR="00A2141E" w:rsidRDefault="00A2141E" w:rsidP="00A2141E">
            <w:pPr>
              <w:pStyle w:val="aa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전문업체들은</w:t>
            </w:r>
          </w:p>
          <w:p w14:paraId="2130C3E1" w14:textId="77777777" w:rsidR="00A2141E" w:rsidRDefault="00A2141E" w:rsidP="00A2141E">
            <w:pPr>
              <w:pStyle w:val="aa"/>
            </w:pPr>
            <w:r>
              <w:rPr>
                <w:color w:val="000000"/>
              </w:rPr>
              <w:t xml:space="preserve">         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</w:p>
          <w:p w14:paraId="66D74AD4" w14:textId="77777777" w:rsidR="00A2141E" w:rsidRDefault="00A2141E" w:rsidP="00A2141E">
            <w:pPr>
              <w:pStyle w:val="aa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6C5E9AC7" w14:textId="77777777" w:rsidR="00A2141E" w:rsidRDefault="00A2141E" w:rsidP="00A2141E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464B67D" w14:textId="77777777" w:rsidR="00A2141E" w:rsidRDefault="00A2141E" w:rsidP="00A2141E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6B985FF" w14:textId="77777777" w:rsidR="00A2141E" w:rsidRDefault="00A2141E" w:rsidP="00A2141E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36563E09" w14:textId="77777777" w:rsidR="00A2141E" w:rsidRDefault="00A2141E" w:rsidP="00A2141E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2596B42A" w14:textId="77777777" w:rsidR="00A2141E" w:rsidRDefault="00A2141E" w:rsidP="00A2141E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218A8162" w14:textId="77777777" w:rsidR="00A2141E" w:rsidRDefault="00A2141E" w:rsidP="00A2141E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9924313" w14:textId="77777777" w:rsidR="00A2141E" w:rsidRDefault="00A2141E" w:rsidP="00A2141E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  <w:r>
              <w:rPr>
                <w:color w:val="000000"/>
              </w:rPr>
              <w:t xml:space="preserve">        </w:t>
            </w:r>
          </w:p>
          <w:p w14:paraId="5B240BC3" w14:textId="77777777" w:rsidR="00A2141E" w:rsidRDefault="00A2141E" w:rsidP="00A2141E">
            <w:pPr>
              <w:pStyle w:val="aa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3510FB27" w14:textId="10E42C35" w:rsidR="00E77B16" w:rsidRDefault="00A2141E" w:rsidP="00A2141E">
            <w:pPr>
              <w:pStyle w:val="aa"/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</w:p>
        </w:tc>
      </w:tr>
    </w:tbl>
    <w:p w14:paraId="6CD8D614" w14:textId="77777777" w:rsidR="00E77B16" w:rsidRDefault="00E77B16" w:rsidP="00E77B16"/>
    <w:p w14:paraId="22626BC8" w14:textId="3A052BF7" w:rsidR="00A2141E" w:rsidRDefault="00A2141E" w:rsidP="00E77B16">
      <w:r>
        <w:t>&lt;</w:t>
      </w:r>
      <w:r>
        <w:rPr>
          <w:rFonts w:hint="eastAsia"/>
        </w:rPr>
        <w:t xml:space="preserve">img&gt; 태그를 </w:t>
      </w:r>
      <w:r>
        <w:t xml:space="preserve">&lt;p&gt; </w:t>
      </w:r>
      <w:r>
        <w:rPr>
          <w:rFonts w:hint="eastAsia"/>
        </w:rPr>
        <w:t>태그 내부에 넣었다.</w:t>
      </w:r>
    </w:p>
    <w:p w14:paraId="73747479" w14:textId="566BF506" w:rsidR="00A2141E" w:rsidRDefault="00A2141E" w:rsidP="00E77B16">
      <w:r>
        <w:t xml:space="preserve">&lt;img&gt; </w:t>
      </w:r>
      <w:r>
        <w:rPr>
          <w:rFonts w:hint="eastAsia"/>
        </w:rPr>
        <w:t xml:space="preserve">태그는 </w:t>
      </w:r>
      <w:r>
        <w:t xml:space="preserve">inline </w:t>
      </w:r>
      <w:r>
        <w:rPr>
          <w:rFonts w:hint="eastAsia"/>
        </w:rPr>
        <w:t>태그이므로 그 뒤의 문자들과 한줄에 같이 그려진다.</w:t>
      </w:r>
    </w:p>
    <w:p w14:paraId="04EEC0ED" w14:textId="10D4153D" w:rsidR="00A2141E" w:rsidRDefault="00A2141E" w:rsidP="00E77B16">
      <w:r>
        <w:rPr>
          <w:rFonts w:hint="eastAsia"/>
        </w:rPr>
        <w:t xml:space="preserve">그런데 </w:t>
      </w:r>
      <w:r w:rsidR="007250AF">
        <w:rPr>
          <w:rFonts w:hint="eastAsia"/>
        </w:rPr>
        <w:t xml:space="preserve">이미지의 크기가 크더라도 </w:t>
      </w:r>
      <w:r w:rsidR="007250AF">
        <w:t xml:space="preserve">&lt;img&gt; </w:t>
      </w:r>
      <w:r w:rsidR="007250AF">
        <w:rPr>
          <w:rFonts w:hint="eastAsia"/>
        </w:rPr>
        <w:t>태그는 한</w:t>
      </w:r>
      <w:r w:rsidR="000D2925">
        <w:rPr>
          <w:rFonts w:hint="eastAsia"/>
        </w:rPr>
        <w:t xml:space="preserve"> </w:t>
      </w:r>
      <w:r w:rsidR="007250AF">
        <w:rPr>
          <w:rFonts w:hint="eastAsia"/>
        </w:rPr>
        <w:t>줄</w:t>
      </w:r>
      <w:r w:rsidR="000D2925">
        <w:rPr>
          <w:rFonts w:hint="eastAsia"/>
        </w:rPr>
        <w:t>만을</w:t>
      </w:r>
      <w:r w:rsidR="007250AF">
        <w:rPr>
          <w:rFonts w:hint="eastAsia"/>
        </w:rPr>
        <w:t xml:space="preserve"> 차지한다.</w:t>
      </w:r>
    </w:p>
    <w:p w14:paraId="7B10E983" w14:textId="6B99ADE8" w:rsidR="007250AF" w:rsidRDefault="007250AF" w:rsidP="00E77B16">
      <w:r>
        <w:rPr>
          <w:rFonts w:hint="eastAsia"/>
        </w:rPr>
        <w:t xml:space="preserve">이미지의 크기가 크다면 </w:t>
      </w:r>
      <w:r>
        <w:t xml:space="preserve">&lt;img&gt; </w:t>
      </w:r>
      <w:r>
        <w:rPr>
          <w:rFonts w:hint="eastAsia"/>
        </w:rPr>
        <w:t>태그가 포함된 그 줄의 높이도 커질 것이다.</w:t>
      </w:r>
    </w:p>
    <w:p w14:paraId="01B19758" w14:textId="77777777" w:rsidR="007250AF" w:rsidRDefault="007250AF" w:rsidP="00E77B16"/>
    <w:p w14:paraId="4023205A" w14:textId="00C37A4C" w:rsidR="00A2141E" w:rsidRDefault="006A0024" w:rsidP="006A0024">
      <w:pPr>
        <w:pStyle w:val="3"/>
      </w:pPr>
      <w:r w:rsidRPr="006A0024">
        <w:lastRenderedPageBreak/>
        <w:t>http://localhost:8088/03/news04.html</w:t>
      </w:r>
    </w:p>
    <w:p w14:paraId="6B83735A" w14:textId="4C4C02E1" w:rsidR="00234051" w:rsidRDefault="006A0024" w:rsidP="00E77B16">
      <w:r>
        <w:rPr>
          <w:noProof/>
        </w:rPr>
        <w:drawing>
          <wp:inline distT="0" distB="0" distL="0" distR="0" wp14:anchorId="1B175E89" wp14:editId="3B12E0FE">
            <wp:extent cx="5259778" cy="697350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698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3DA8" w14:textId="252CF256" w:rsidR="00C077C0" w:rsidRDefault="00C077C0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7CC83768" w14:textId="1826C170" w:rsidR="00234051" w:rsidRDefault="00234051" w:rsidP="00920D0B">
      <w:pPr>
        <w:pStyle w:val="2"/>
      </w:pPr>
      <w:bookmarkStart w:id="6" w:name="_Toc476312523"/>
      <w:r>
        <w:rPr>
          <w:rFonts w:hint="eastAsia"/>
        </w:rPr>
        <w:lastRenderedPageBreak/>
        <w:t>float 서식</w:t>
      </w:r>
      <w:bookmarkEnd w:id="6"/>
    </w:p>
    <w:p w14:paraId="73F6E92D" w14:textId="60ED8AFD" w:rsidR="00920D0B" w:rsidRDefault="00D12FBF" w:rsidP="00234051">
      <w:pPr>
        <w:pStyle w:val="3"/>
      </w:pPr>
      <w:r>
        <w:rPr>
          <w:rFonts w:hint="eastAsia"/>
        </w:rPr>
        <w:t>03/news</w:t>
      </w:r>
      <w:r w:rsidR="007250AF">
        <w:t>05</w:t>
      </w:r>
      <w:r w:rsidR="00920D0B">
        <w:t>.html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20D0B" w14:paraId="3E7091D8" w14:textId="77777777" w:rsidTr="00920D0B">
        <w:tc>
          <w:tcPr>
            <w:tcW w:w="10456" w:type="dxa"/>
          </w:tcPr>
          <w:p w14:paraId="3792134E" w14:textId="77777777" w:rsidR="007250AF" w:rsidRDefault="007250AF" w:rsidP="007250AF">
            <w:pPr>
              <w:pStyle w:val="aa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79FB6F60" w14:textId="77777777" w:rsidR="007250AF" w:rsidRDefault="007250AF" w:rsidP="007250AF">
            <w:pPr>
              <w:pStyle w:val="aa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3DECA020" w14:textId="77777777" w:rsidR="007250AF" w:rsidRDefault="007250AF" w:rsidP="007250AF">
            <w:pPr>
              <w:pStyle w:val="aa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39C7B4FB" w14:textId="77777777" w:rsidR="007250AF" w:rsidRDefault="007250AF" w:rsidP="007250AF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3D76D45B" w14:textId="77777777" w:rsidR="007250AF" w:rsidRDefault="007250AF" w:rsidP="007250AF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12BD725D" w14:textId="77777777" w:rsidR="007250AF" w:rsidRDefault="007250AF" w:rsidP="007250AF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08D92252" w14:textId="77777777" w:rsidR="007250AF" w:rsidRDefault="007250AF" w:rsidP="007250AF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800px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border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1px solid 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line-height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180%</w:t>
            </w:r>
            <w:r>
              <w:rPr>
                <w:color w:val="000000"/>
              </w:rPr>
              <w:t>; }</w:t>
            </w:r>
          </w:p>
          <w:p w14:paraId="0D0650AD" w14:textId="1853F603" w:rsidR="007250AF" w:rsidRDefault="007250AF" w:rsidP="007250AF">
            <w:pPr>
              <w:pStyle w:val="aa"/>
            </w:pPr>
            <w:r>
              <w:rPr>
                <w:color w:val="000000"/>
              </w:rPr>
              <w:t xml:space="preserve">        </w:t>
            </w:r>
            <w:r w:rsidRPr="007250AF">
              <w:rPr>
                <w:color w:val="3F7F7F"/>
                <w:highlight w:val="yellow"/>
              </w:rPr>
              <w:t>img</w:t>
            </w:r>
            <w:r w:rsidRPr="007250AF">
              <w:rPr>
                <w:color w:val="000000"/>
                <w:highlight w:val="yellow"/>
              </w:rPr>
              <w:t xml:space="preserve"> { </w:t>
            </w:r>
            <w:r w:rsidRPr="007250AF">
              <w:rPr>
                <w:color w:val="7F007F"/>
                <w:highlight w:val="yellow"/>
              </w:rPr>
              <w:t>float</w:t>
            </w:r>
            <w:r w:rsidRPr="007250AF">
              <w:rPr>
                <w:color w:val="000000"/>
                <w:highlight w:val="yellow"/>
              </w:rPr>
              <w:t xml:space="preserve">: </w:t>
            </w:r>
            <w:r w:rsidRPr="007250AF">
              <w:rPr>
                <w:color w:val="2A00E1"/>
                <w:highlight w:val="yellow"/>
              </w:rPr>
              <w:t>left</w:t>
            </w:r>
            <w:r w:rsidRPr="007250AF">
              <w:rPr>
                <w:color w:val="000000"/>
                <w:highlight w:val="yellow"/>
              </w:rPr>
              <w:t>; }</w:t>
            </w:r>
          </w:p>
          <w:p w14:paraId="4651A8C1" w14:textId="77777777" w:rsidR="007250AF" w:rsidRDefault="007250AF" w:rsidP="007250AF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45C3DEE3" w14:textId="77777777" w:rsidR="007250AF" w:rsidRDefault="007250AF" w:rsidP="007250AF">
            <w:pPr>
              <w:pStyle w:val="aa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064A7E17" w14:textId="77777777" w:rsidR="007250AF" w:rsidRDefault="007250AF" w:rsidP="007250AF">
            <w:pPr>
              <w:pStyle w:val="aa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72D3E0BD" w14:textId="77777777" w:rsidR="007250AF" w:rsidRDefault="007250AF" w:rsidP="007250AF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4561AF31" w14:textId="77777777" w:rsidR="007250AF" w:rsidRDefault="007250AF" w:rsidP="007250AF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4F8AC071" w14:textId="75CD1F47" w:rsidR="007250AF" w:rsidRDefault="007250AF" w:rsidP="007250AF">
            <w:pPr>
              <w:pStyle w:val="aa"/>
            </w:pPr>
            <w:r>
              <w:rPr>
                <w:color w:val="000000"/>
              </w:rPr>
              <w:t xml:space="preserve">        </w:t>
            </w:r>
            <w:r w:rsidRPr="007250AF">
              <w:rPr>
                <w:highlight w:val="yellow"/>
              </w:rPr>
              <w:t>&lt;</w:t>
            </w:r>
            <w:r w:rsidRPr="007250AF">
              <w:rPr>
                <w:color w:val="3F7F7F"/>
                <w:highlight w:val="yellow"/>
              </w:rPr>
              <w:t>img</w:t>
            </w:r>
            <w:r w:rsidRPr="007250AF">
              <w:rPr>
                <w:highlight w:val="yellow"/>
              </w:rPr>
              <w:t xml:space="preserve"> </w:t>
            </w:r>
            <w:r w:rsidRPr="007250AF">
              <w:rPr>
                <w:color w:val="7F007F"/>
                <w:highlight w:val="yellow"/>
              </w:rPr>
              <w:t>src</w:t>
            </w:r>
            <w:r w:rsidRPr="007250AF">
              <w:rPr>
                <w:color w:val="000000"/>
                <w:highlight w:val="yellow"/>
              </w:rPr>
              <w:t>=</w:t>
            </w:r>
            <w:r w:rsidRPr="007250AF">
              <w:rPr>
                <w:color w:val="2A00FF"/>
                <w:highlight w:val="yellow"/>
              </w:rPr>
              <w:t>"/images/html5.png"</w:t>
            </w:r>
            <w:r w:rsidRPr="007250AF">
              <w:rPr>
                <w:highlight w:val="yellow"/>
              </w:rPr>
              <w:t xml:space="preserve"> /&gt;</w:t>
            </w:r>
          </w:p>
          <w:p w14:paraId="1905A07F" w14:textId="77777777" w:rsidR="007250AF" w:rsidRDefault="007250AF" w:rsidP="007250AF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7EADBC4" w14:textId="77777777" w:rsidR="007250AF" w:rsidRDefault="007250AF" w:rsidP="007250AF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</w:p>
          <w:p w14:paraId="57FDA772" w14:textId="77777777" w:rsidR="007250AF" w:rsidRDefault="007250AF" w:rsidP="007250AF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390DB7ED" w14:textId="77777777" w:rsidR="007250AF" w:rsidRDefault="007250AF" w:rsidP="007250AF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E55CE12" w14:textId="77777777" w:rsidR="007250AF" w:rsidRDefault="007250AF" w:rsidP="007250AF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CCF739D" w14:textId="77777777" w:rsidR="007250AF" w:rsidRDefault="007250AF" w:rsidP="007250AF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5D93172A" w14:textId="77777777" w:rsidR="007250AF" w:rsidRDefault="007250AF" w:rsidP="007250AF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6EEC8AE2" w14:textId="77777777" w:rsidR="007250AF" w:rsidRDefault="007250AF" w:rsidP="007250AF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0398FE23" w14:textId="77777777" w:rsidR="007250AF" w:rsidRDefault="007250AF" w:rsidP="007250AF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1F5A25E9" w14:textId="77777777" w:rsidR="007250AF" w:rsidRDefault="007250AF" w:rsidP="007250AF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06D2107" w14:textId="77777777" w:rsidR="007250AF" w:rsidRDefault="007250AF" w:rsidP="007250AF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598EB06" w14:textId="77777777" w:rsidR="007250AF" w:rsidRDefault="007250AF" w:rsidP="007250AF">
            <w:pPr>
              <w:pStyle w:val="aa"/>
            </w:pPr>
            <w:r>
              <w:rPr>
                <w:color w:val="000000"/>
              </w:rPr>
              <w:t xml:space="preserve">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>.</w:t>
            </w:r>
          </w:p>
          <w:p w14:paraId="667D2B15" w14:textId="77777777" w:rsidR="007250AF" w:rsidRDefault="007250AF" w:rsidP="007250AF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6AEA9FAA" w14:textId="77777777" w:rsidR="007250AF" w:rsidRDefault="007250AF" w:rsidP="007250AF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45FC3132" w14:textId="77777777" w:rsidR="007250AF" w:rsidRDefault="007250AF" w:rsidP="007250AF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6F82F7D" w14:textId="77777777" w:rsidR="007250AF" w:rsidRDefault="007250AF" w:rsidP="007250AF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A42D6EE" w14:textId="77777777" w:rsidR="007250AF" w:rsidRDefault="007250AF" w:rsidP="007250AF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</w:p>
          <w:p w14:paraId="613C4080" w14:textId="77777777" w:rsidR="007250AF" w:rsidRDefault="007250AF" w:rsidP="007250AF">
            <w:pPr>
              <w:pStyle w:val="aa"/>
            </w:pPr>
            <w:r>
              <w:rPr>
                <w:color w:val="000000"/>
              </w:rPr>
              <w:t xml:space="preserve">         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</w:p>
          <w:p w14:paraId="5F8358BF" w14:textId="77777777" w:rsidR="007250AF" w:rsidRDefault="007250AF" w:rsidP="007250AF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4CF086F4" w14:textId="77777777" w:rsidR="007250AF" w:rsidRDefault="007250AF" w:rsidP="007250AF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2762A3D" w14:textId="77777777" w:rsidR="007250AF" w:rsidRDefault="007250AF" w:rsidP="007250AF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A3F39B4" w14:textId="77777777" w:rsidR="007250AF" w:rsidRDefault="007250AF" w:rsidP="007250AF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>.</w:t>
            </w:r>
          </w:p>
          <w:p w14:paraId="76959C88" w14:textId="77777777" w:rsidR="007250AF" w:rsidRDefault="007250AF" w:rsidP="007250AF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</w:p>
          <w:p w14:paraId="64A30E0E" w14:textId="77777777" w:rsidR="007250AF" w:rsidRDefault="007250AF" w:rsidP="007250AF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5E5F2AA4" w14:textId="77777777" w:rsidR="007250AF" w:rsidRDefault="007250AF" w:rsidP="007250AF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3F3C394" w14:textId="77777777" w:rsidR="007250AF" w:rsidRDefault="007250AF" w:rsidP="007250AF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9A2AAC1" w14:textId="77777777" w:rsidR="007250AF" w:rsidRDefault="007250AF" w:rsidP="007250AF">
            <w:pPr>
              <w:pStyle w:val="aa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전문업체들은</w:t>
            </w:r>
          </w:p>
          <w:p w14:paraId="307D8B7A" w14:textId="77777777" w:rsidR="007250AF" w:rsidRDefault="007250AF" w:rsidP="007250AF">
            <w:pPr>
              <w:pStyle w:val="aa"/>
            </w:pPr>
            <w:r>
              <w:rPr>
                <w:color w:val="000000"/>
              </w:rPr>
              <w:t xml:space="preserve">         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</w:p>
          <w:p w14:paraId="5B5C873C" w14:textId="77777777" w:rsidR="007250AF" w:rsidRDefault="007250AF" w:rsidP="007250AF">
            <w:pPr>
              <w:pStyle w:val="aa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07BCE051" w14:textId="77777777" w:rsidR="007250AF" w:rsidRDefault="007250AF" w:rsidP="007250AF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3F63CE5" w14:textId="77777777" w:rsidR="007250AF" w:rsidRDefault="007250AF" w:rsidP="007250AF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88B033E" w14:textId="77777777" w:rsidR="007250AF" w:rsidRDefault="007250AF" w:rsidP="007250AF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18084AA7" w14:textId="77777777" w:rsidR="007250AF" w:rsidRDefault="007250AF" w:rsidP="007250AF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11249614" w14:textId="77777777" w:rsidR="007250AF" w:rsidRDefault="007250AF" w:rsidP="007250AF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439E3397" w14:textId="77777777" w:rsidR="007250AF" w:rsidRDefault="007250AF" w:rsidP="007250AF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72DF5C8" w14:textId="77777777" w:rsidR="007250AF" w:rsidRDefault="007250AF" w:rsidP="007250AF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  <w:r>
              <w:rPr>
                <w:color w:val="000000"/>
              </w:rPr>
              <w:t xml:space="preserve">        </w:t>
            </w:r>
          </w:p>
          <w:p w14:paraId="293ACFE7" w14:textId="77777777" w:rsidR="007250AF" w:rsidRDefault="007250AF" w:rsidP="007250AF">
            <w:pPr>
              <w:pStyle w:val="aa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7BA32FE0" w14:textId="50468704" w:rsidR="00920D0B" w:rsidRDefault="007250AF" w:rsidP="007250AF">
            <w:pPr>
              <w:pStyle w:val="aa"/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</w:p>
        </w:tc>
      </w:tr>
    </w:tbl>
    <w:p w14:paraId="55D9E2C6" w14:textId="77777777" w:rsidR="00920D0B" w:rsidRDefault="00920D0B" w:rsidP="00920D0B"/>
    <w:p w14:paraId="6438A27A" w14:textId="1C87922C" w:rsidR="007250AF" w:rsidRDefault="007250AF" w:rsidP="007250AF">
      <w:pPr>
        <w:pStyle w:val="3"/>
      </w:pPr>
      <w:r>
        <w:rPr>
          <w:rFonts w:hint="eastAsia"/>
        </w:rPr>
        <w:t>f</w:t>
      </w:r>
      <w:r>
        <w:t>loat: left;</w:t>
      </w:r>
    </w:p>
    <w:p w14:paraId="00F609E7" w14:textId="113A847D" w:rsidR="007250AF" w:rsidRDefault="000D2925" w:rsidP="007250AF">
      <w:r>
        <w:rPr>
          <w:rFonts w:hint="eastAsia"/>
        </w:rPr>
        <w:t xml:space="preserve">이 서식을 부여 받은 태그는, </w:t>
      </w:r>
      <w:r w:rsidR="007250AF">
        <w:rPr>
          <w:rFonts w:hint="eastAsia"/>
        </w:rPr>
        <w:t>다른 태그들과 같은 줄에 표시되지 않고,</w:t>
      </w:r>
      <w:r w:rsidR="007250AF">
        <w:t xml:space="preserve"> </w:t>
      </w:r>
      <w:r w:rsidR="007250AF">
        <w:rPr>
          <w:rFonts w:hint="eastAsia"/>
        </w:rPr>
        <w:t>혼자 왼쪽에 치우쳐 따로 그려진다.</w:t>
      </w:r>
    </w:p>
    <w:p w14:paraId="68760F31" w14:textId="375B42A1" w:rsidR="007250AF" w:rsidRDefault="007250AF" w:rsidP="007250AF"/>
    <w:p w14:paraId="4317FBF8" w14:textId="397F2195" w:rsidR="00703964" w:rsidRDefault="00703964" w:rsidP="00703964">
      <w:pPr>
        <w:pStyle w:val="3"/>
      </w:pPr>
      <w:r w:rsidRPr="00703964">
        <w:lastRenderedPageBreak/>
        <w:t>http://localhost:8088/03/news05.html</w:t>
      </w:r>
    </w:p>
    <w:p w14:paraId="5B267EE6" w14:textId="4BE56559" w:rsidR="005837BF" w:rsidRDefault="00703964" w:rsidP="007250AF">
      <w:r>
        <w:rPr>
          <w:noProof/>
        </w:rPr>
        <w:drawing>
          <wp:inline distT="0" distB="0" distL="0" distR="0" wp14:anchorId="3A6DDEA0" wp14:editId="3725F0CE">
            <wp:extent cx="4863274" cy="541902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3729" cy="543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645F" w14:textId="77777777" w:rsidR="005837BF" w:rsidRDefault="005837BF" w:rsidP="007250AF"/>
    <w:p w14:paraId="5877B47B" w14:textId="77777777" w:rsidR="005837BF" w:rsidRDefault="005837BF" w:rsidP="007250AF"/>
    <w:p w14:paraId="358552E6" w14:textId="77777777" w:rsidR="005837BF" w:rsidRDefault="005837BF" w:rsidP="007250AF"/>
    <w:p w14:paraId="03D59E39" w14:textId="236CD926" w:rsidR="005837BF" w:rsidRDefault="005837BF">
      <w:pPr>
        <w:widowControl/>
        <w:wordWrap/>
        <w:autoSpaceDE/>
        <w:autoSpaceDN/>
        <w:spacing w:after="200" w:line="276" w:lineRule="auto"/>
        <w:jc w:val="both"/>
      </w:pPr>
    </w:p>
    <w:p w14:paraId="308A96D5" w14:textId="6EDF33DD" w:rsidR="005837BF" w:rsidRDefault="005837BF" w:rsidP="007250AF"/>
    <w:p w14:paraId="6D32759C" w14:textId="77777777" w:rsidR="007250AF" w:rsidRDefault="007250AF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6F1CC54E" w14:textId="148EE6DC" w:rsidR="00D34251" w:rsidRDefault="00D34251" w:rsidP="007250AF">
      <w:pPr>
        <w:pStyle w:val="2"/>
      </w:pPr>
      <w:bookmarkStart w:id="7" w:name="_Toc476312524"/>
      <w:r>
        <w:rPr>
          <w:rFonts w:hint="eastAsia"/>
        </w:rPr>
        <w:lastRenderedPageBreak/>
        <w:t>padding, margin 서식</w:t>
      </w:r>
      <w:bookmarkEnd w:id="7"/>
    </w:p>
    <w:p w14:paraId="43D6CF85" w14:textId="07C1F1F6" w:rsidR="007250AF" w:rsidRDefault="007250AF" w:rsidP="00D34251">
      <w:pPr>
        <w:pStyle w:val="3"/>
      </w:pPr>
      <w:r>
        <w:rPr>
          <w:rFonts w:hint="eastAsia"/>
        </w:rPr>
        <w:t>03/news</w:t>
      </w:r>
      <w:r>
        <w:t>06.html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250AF" w14:paraId="35693C0D" w14:textId="77777777" w:rsidTr="00EE4DD9">
        <w:tc>
          <w:tcPr>
            <w:tcW w:w="10456" w:type="dxa"/>
          </w:tcPr>
          <w:p w14:paraId="7A1D72B5" w14:textId="77777777" w:rsidR="008C5007" w:rsidRDefault="008C5007" w:rsidP="008C5007">
            <w:pPr>
              <w:pStyle w:val="af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56C69232" w14:textId="77777777" w:rsidR="008C5007" w:rsidRDefault="008C5007" w:rsidP="008C5007">
            <w:pPr>
              <w:pStyle w:val="af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1AE37F87" w14:textId="77777777" w:rsidR="008C5007" w:rsidRDefault="008C5007" w:rsidP="008C5007">
            <w:pPr>
              <w:pStyle w:val="af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24A01F15" w14:textId="77777777" w:rsidR="008C5007" w:rsidRDefault="008C5007" w:rsidP="008C5007">
            <w:pPr>
              <w:pStyle w:val="af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2DD53595" w14:textId="77777777" w:rsidR="008C5007" w:rsidRDefault="008C5007" w:rsidP="008C5007">
            <w:pPr>
              <w:pStyle w:val="af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67755D82" w14:textId="77777777" w:rsidR="008C5007" w:rsidRDefault="008C5007" w:rsidP="008C5007">
            <w:pPr>
              <w:pStyle w:val="af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1C912FE7" w14:textId="77777777" w:rsidR="008C5007" w:rsidRDefault="008C5007" w:rsidP="008C5007">
            <w:pPr>
              <w:pStyle w:val="af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800px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border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1px solid 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line-height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180%</w:t>
            </w:r>
            <w:r>
              <w:rPr>
                <w:color w:val="000000"/>
              </w:rPr>
              <w:t>; }</w:t>
            </w:r>
          </w:p>
          <w:p w14:paraId="08E76512" w14:textId="77777777" w:rsidR="008C5007" w:rsidRDefault="008C5007" w:rsidP="008C5007">
            <w:pPr>
              <w:pStyle w:val="af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img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float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left</w:t>
            </w:r>
            <w:r>
              <w:rPr>
                <w:color w:val="000000"/>
              </w:rPr>
              <w:t xml:space="preserve">; </w:t>
            </w:r>
            <w:r w:rsidRPr="001F1741">
              <w:rPr>
                <w:color w:val="7F007F"/>
                <w:highlight w:val="yellow"/>
              </w:rPr>
              <w:t>margin-right</w:t>
            </w:r>
            <w:r w:rsidRPr="001F1741">
              <w:rPr>
                <w:color w:val="000000"/>
                <w:highlight w:val="yellow"/>
              </w:rPr>
              <w:t xml:space="preserve">: </w:t>
            </w:r>
            <w:r w:rsidRPr="001F1741">
              <w:rPr>
                <w:color w:val="2A00E1"/>
                <w:highlight w:val="yellow"/>
              </w:rPr>
              <w:t>10px</w:t>
            </w:r>
            <w:r w:rsidRPr="001F1741">
              <w:rPr>
                <w:color w:val="000000"/>
                <w:highlight w:val="yellow"/>
              </w:rPr>
              <w:t xml:space="preserve">; </w:t>
            </w:r>
            <w:r w:rsidRPr="001F1741">
              <w:rPr>
                <w:color w:val="7F007F"/>
                <w:highlight w:val="yellow"/>
              </w:rPr>
              <w:t>margin-bottom</w:t>
            </w:r>
            <w:r w:rsidRPr="001F1741">
              <w:rPr>
                <w:color w:val="000000"/>
                <w:highlight w:val="yellow"/>
              </w:rPr>
              <w:t xml:space="preserve">: </w:t>
            </w:r>
            <w:r w:rsidRPr="001F1741">
              <w:rPr>
                <w:color w:val="2A00E1"/>
                <w:highlight w:val="yellow"/>
              </w:rPr>
              <w:t>2px</w:t>
            </w:r>
            <w:r w:rsidRPr="001F1741">
              <w:rPr>
                <w:color w:val="000000"/>
                <w:highlight w:val="yellow"/>
              </w:rPr>
              <w:t>;</w:t>
            </w:r>
            <w:r>
              <w:rPr>
                <w:color w:val="000000"/>
              </w:rPr>
              <w:t xml:space="preserve"> }</w:t>
            </w:r>
          </w:p>
          <w:p w14:paraId="301D2733" w14:textId="77777777" w:rsidR="008C5007" w:rsidRDefault="008C5007" w:rsidP="008C5007">
            <w:pPr>
              <w:pStyle w:val="af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6975AA30" w14:textId="77777777" w:rsidR="008C5007" w:rsidRDefault="008C5007" w:rsidP="008C5007">
            <w:pPr>
              <w:pStyle w:val="af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620EEB65" w14:textId="77777777" w:rsidR="008C5007" w:rsidRDefault="008C5007" w:rsidP="008C5007">
            <w:pPr>
              <w:pStyle w:val="af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71697A79" w14:textId="77777777" w:rsidR="008C5007" w:rsidRDefault="008C5007" w:rsidP="008C5007">
            <w:pPr>
              <w:pStyle w:val="af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768C6CAA" w14:textId="77777777" w:rsidR="008C5007" w:rsidRDefault="008C5007" w:rsidP="008C5007">
            <w:pPr>
              <w:pStyle w:val="af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0431A794" w14:textId="77777777" w:rsidR="008C5007" w:rsidRDefault="008C5007" w:rsidP="008C5007">
            <w:pPr>
              <w:pStyle w:val="af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img</w:t>
            </w:r>
            <w:r>
              <w:t xml:space="preserve"> </w:t>
            </w:r>
            <w:r>
              <w:rPr>
                <w:color w:val="7F007F"/>
              </w:rPr>
              <w:t>src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"/images/html5.png"</w:t>
            </w:r>
            <w:r>
              <w:t xml:space="preserve"> /&gt;</w:t>
            </w:r>
          </w:p>
          <w:p w14:paraId="7FF688F1" w14:textId="77777777" w:rsidR="008C5007" w:rsidRDefault="008C5007" w:rsidP="008C5007">
            <w:pPr>
              <w:pStyle w:val="af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FF07DE3" w14:textId="77777777" w:rsidR="008C5007" w:rsidRDefault="008C5007" w:rsidP="008C5007">
            <w:pPr>
              <w:pStyle w:val="af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</w:p>
          <w:p w14:paraId="381A3C84" w14:textId="77777777" w:rsidR="008C5007" w:rsidRDefault="008C5007" w:rsidP="008C5007">
            <w:pPr>
              <w:pStyle w:val="af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61905FA1" w14:textId="77777777" w:rsidR="008C5007" w:rsidRDefault="008C5007" w:rsidP="008C5007">
            <w:pPr>
              <w:pStyle w:val="af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AB18EDB" w14:textId="77777777" w:rsidR="008C5007" w:rsidRDefault="008C5007" w:rsidP="008C5007">
            <w:pPr>
              <w:pStyle w:val="af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8C272EE" w14:textId="77777777" w:rsidR="008C5007" w:rsidRDefault="008C5007" w:rsidP="008C5007">
            <w:pPr>
              <w:pStyle w:val="af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26BFC23E" w14:textId="77777777" w:rsidR="008C5007" w:rsidRDefault="008C5007" w:rsidP="008C5007">
            <w:pPr>
              <w:pStyle w:val="af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258B9DB1" w14:textId="77777777" w:rsidR="008C5007" w:rsidRDefault="008C5007" w:rsidP="008C5007">
            <w:pPr>
              <w:pStyle w:val="af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782D489E" w14:textId="77777777" w:rsidR="008C5007" w:rsidRDefault="008C5007" w:rsidP="008C5007">
            <w:pPr>
              <w:pStyle w:val="af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7C47D3E0" w14:textId="77777777" w:rsidR="008C5007" w:rsidRDefault="008C5007" w:rsidP="008C5007">
            <w:pPr>
              <w:pStyle w:val="af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A982997" w14:textId="77777777" w:rsidR="008C5007" w:rsidRDefault="008C5007" w:rsidP="008C5007">
            <w:pPr>
              <w:pStyle w:val="af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A807160" w14:textId="77777777" w:rsidR="008C5007" w:rsidRDefault="008C5007" w:rsidP="008C5007">
            <w:pPr>
              <w:pStyle w:val="af"/>
            </w:pPr>
            <w:r>
              <w:rPr>
                <w:color w:val="000000"/>
              </w:rPr>
              <w:t xml:space="preserve">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>.</w:t>
            </w:r>
          </w:p>
          <w:p w14:paraId="5C8A62D0" w14:textId="77777777" w:rsidR="008C5007" w:rsidRDefault="008C5007" w:rsidP="008C5007">
            <w:pPr>
              <w:pStyle w:val="af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43FDB7D4" w14:textId="77777777" w:rsidR="008C5007" w:rsidRDefault="008C5007" w:rsidP="008C5007">
            <w:pPr>
              <w:pStyle w:val="af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778219ED" w14:textId="77777777" w:rsidR="008C5007" w:rsidRDefault="008C5007" w:rsidP="008C5007">
            <w:pPr>
              <w:pStyle w:val="af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529981A" w14:textId="77777777" w:rsidR="008C5007" w:rsidRDefault="008C5007" w:rsidP="008C5007">
            <w:pPr>
              <w:pStyle w:val="af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7BCF2CA" w14:textId="77777777" w:rsidR="008C5007" w:rsidRDefault="008C5007" w:rsidP="008C5007">
            <w:pPr>
              <w:pStyle w:val="af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</w:p>
          <w:p w14:paraId="66BB04F3" w14:textId="77777777" w:rsidR="008C5007" w:rsidRDefault="008C5007" w:rsidP="008C5007">
            <w:pPr>
              <w:pStyle w:val="af"/>
            </w:pPr>
            <w:r>
              <w:rPr>
                <w:color w:val="000000"/>
              </w:rPr>
              <w:t xml:space="preserve">         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</w:p>
          <w:p w14:paraId="2FB9C8C0" w14:textId="77777777" w:rsidR="008C5007" w:rsidRDefault="008C5007" w:rsidP="008C5007">
            <w:pPr>
              <w:pStyle w:val="af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05574BDD" w14:textId="77777777" w:rsidR="008C5007" w:rsidRDefault="008C5007" w:rsidP="008C5007">
            <w:pPr>
              <w:pStyle w:val="af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1061629" w14:textId="77777777" w:rsidR="008C5007" w:rsidRDefault="008C5007" w:rsidP="008C5007">
            <w:pPr>
              <w:pStyle w:val="af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18CD133" w14:textId="77777777" w:rsidR="008C5007" w:rsidRDefault="008C5007" w:rsidP="008C5007">
            <w:pPr>
              <w:pStyle w:val="af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>.</w:t>
            </w:r>
          </w:p>
          <w:p w14:paraId="7242751B" w14:textId="77777777" w:rsidR="008C5007" w:rsidRDefault="008C5007" w:rsidP="008C5007">
            <w:pPr>
              <w:pStyle w:val="af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</w:p>
          <w:p w14:paraId="7A938178" w14:textId="77777777" w:rsidR="008C5007" w:rsidRDefault="008C5007" w:rsidP="008C5007">
            <w:pPr>
              <w:pStyle w:val="af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07DAD1C2" w14:textId="77777777" w:rsidR="008C5007" w:rsidRDefault="008C5007" w:rsidP="008C5007">
            <w:pPr>
              <w:pStyle w:val="af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0ADA803" w14:textId="77777777" w:rsidR="008C5007" w:rsidRDefault="008C5007" w:rsidP="008C5007">
            <w:pPr>
              <w:pStyle w:val="af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1135F31" w14:textId="77777777" w:rsidR="008C5007" w:rsidRDefault="008C5007" w:rsidP="008C5007">
            <w:pPr>
              <w:pStyle w:val="af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전문업체들은</w:t>
            </w:r>
          </w:p>
          <w:p w14:paraId="6F37CE6A" w14:textId="77777777" w:rsidR="008C5007" w:rsidRDefault="008C5007" w:rsidP="008C5007">
            <w:pPr>
              <w:pStyle w:val="af"/>
            </w:pPr>
            <w:r>
              <w:rPr>
                <w:color w:val="000000"/>
              </w:rPr>
              <w:t xml:space="preserve">         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</w:p>
          <w:p w14:paraId="4AF69CC3" w14:textId="77777777" w:rsidR="008C5007" w:rsidRDefault="008C5007" w:rsidP="008C5007">
            <w:pPr>
              <w:pStyle w:val="af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71E8C02D" w14:textId="77777777" w:rsidR="008C5007" w:rsidRDefault="008C5007" w:rsidP="008C5007">
            <w:pPr>
              <w:pStyle w:val="af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921684D" w14:textId="77777777" w:rsidR="008C5007" w:rsidRDefault="008C5007" w:rsidP="008C5007">
            <w:pPr>
              <w:pStyle w:val="af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1AAFF74" w14:textId="77777777" w:rsidR="008C5007" w:rsidRDefault="008C5007" w:rsidP="008C5007">
            <w:pPr>
              <w:pStyle w:val="af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7816E8CB" w14:textId="77777777" w:rsidR="008C5007" w:rsidRDefault="008C5007" w:rsidP="008C5007">
            <w:pPr>
              <w:pStyle w:val="af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21EDA3EA" w14:textId="77777777" w:rsidR="008C5007" w:rsidRDefault="008C5007" w:rsidP="008C5007">
            <w:pPr>
              <w:pStyle w:val="af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34B61EB3" w14:textId="77777777" w:rsidR="008C5007" w:rsidRDefault="008C5007" w:rsidP="008C5007">
            <w:pPr>
              <w:pStyle w:val="af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9C498EF" w14:textId="77777777" w:rsidR="008C5007" w:rsidRDefault="008C5007" w:rsidP="008C5007">
            <w:pPr>
              <w:pStyle w:val="af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  <w:r>
              <w:rPr>
                <w:color w:val="000000"/>
              </w:rPr>
              <w:t xml:space="preserve">        </w:t>
            </w:r>
          </w:p>
          <w:p w14:paraId="162BF5D9" w14:textId="77777777" w:rsidR="008C5007" w:rsidRDefault="008C5007" w:rsidP="008C5007">
            <w:pPr>
              <w:pStyle w:val="af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2F834453" w14:textId="77777777" w:rsidR="008C5007" w:rsidRDefault="008C5007" w:rsidP="008C5007">
            <w:pPr>
              <w:pStyle w:val="af"/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0DC0B841" w14:textId="0CBAECDC" w:rsidR="007250AF" w:rsidRDefault="007250AF" w:rsidP="008C5007">
            <w:pPr>
              <w:pStyle w:val="af"/>
            </w:pPr>
          </w:p>
        </w:tc>
      </w:tr>
    </w:tbl>
    <w:p w14:paraId="785A327F" w14:textId="68BDA1EA" w:rsidR="007250AF" w:rsidRDefault="007250AF" w:rsidP="007250AF"/>
    <w:p w14:paraId="4DF98D76" w14:textId="3A14A098" w:rsidR="000D2925" w:rsidRDefault="000D2925" w:rsidP="007250AF"/>
    <w:p w14:paraId="4461B18C" w14:textId="771FEFEE" w:rsidR="00811F61" w:rsidRDefault="00811F61" w:rsidP="00811F61">
      <w:pPr>
        <w:pStyle w:val="3"/>
      </w:pPr>
      <w:r w:rsidRPr="00811F61">
        <w:lastRenderedPageBreak/>
        <w:t>http://localhost:8088/03/news06.html</w:t>
      </w:r>
    </w:p>
    <w:p w14:paraId="66E4FB55" w14:textId="43E5C712" w:rsidR="000D2925" w:rsidRDefault="00811F61" w:rsidP="007250AF">
      <w:r>
        <w:rPr>
          <w:noProof/>
        </w:rPr>
        <w:drawing>
          <wp:inline distT="0" distB="0" distL="0" distR="0" wp14:anchorId="6112D341" wp14:editId="49B5A403">
            <wp:extent cx="4909379" cy="5799221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4417" cy="580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D33F" w14:textId="786AFFDF" w:rsidR="000D2925" w:rsidRDefault="000D2925" w:rsidP="007250AF"/>
    <w:p w14:paraId="3BE6F916" w14:textId="1252C238" w:rsidR="000D2925" w:rsidRDefault="000D2925" w:rsidP="007250AF"/>
    <w:p w14:paraId="5FD3C6D9" w14:textId="3B307CCC" w:rsidR="003333BF" w:rsidRDefault="003333BF" w:rsidP="003333BF">
      <w:pPr>
        <w:pStyle w:val="3"/>
      </w:pPr>
      <w:r>
        <w:t>padding</w:t>
      </w:r>
    </w:p>
    <w:p w14:paraId="7727568E" w14:textId="120FE04C" w:rsidR="003333BF" w:rsidRDefault="003333BF" w:rsidP="003333BF">
      <w:r>
        <w:rPr>
          <w:rFonts w:hint="eastAsia"/>
        </w:rPr>
        <w:t>그 태그의 경계선과,</w:t>
      </w:r>
      <w:r>
        <w:t xml:space="preserve"> </w:t>
      </w:r>
      <w:r>
        <w:rPr>
          <w:rFonts w:hint="eastAsia"/>
        </w:rPr>
        <w:t>안쪽 내용과의 사이 여백의 크기를 지정한다.</w:t>
      </w:r>
    </w:p>
    <w:p w14:paraId="7758505C" w14:textId="77777777" w:rsidR="003333BF" w:rsidRPr="0096324C" w:rsidRDefault="003333BF" w:rsidP="003333BF"/>
    <w:p w14:paraId="2A88169E" w14:textId="55BDA00E" w:rsidR="003333BF" w:rsidRDefault="003333BF" w:rsidP="003333BF">
      <w:pPr>
        <w:pStyle w:val="3"/>
      </w:pPr>
      <w:r>
        <w:rPr>
          <w:rFonts w:hint="eastAsia"/>
        </w:rPr>
        <w:t>margin</w:t>
      </w:r>
    </w:p>
    <w:p w14:paraId="3F30FF44" w14:textId="1CBDDD89" w:rsidR="003333BF" w:rsidRDefault="003333BF" w:rsidP="003333BF">
      <w:r>
        <w:rPr>
          <w:rFonts w:hint="eastAsia"/>
        </w:rPr>
        <w:t>그 태그의 경계선과,</w:t>
      </w:r>
      <w:r>
        <w:t xml:space="preserve"> </w:t>
      </w:r>
      <w:r>
        <w:rPr>
          <w:rFonts w:hint="eastAsia"/>
        </w:rPr>
        <w:t>바깥쪽 다른 태그와의 사이 여백의 크기를 지정한다.</w:t>
      </w:r>
    </w:p>
    <w:p w14:paraId="392012CF" w14:textId="220E4DA4" w:rsidR="003333BF" w:rsidRDefault="003333BF" w:rsidP="003333BF"/>
    <w:p w14:paraId="19C5453A" w14:textId="7FB1BCF5" w:rsidR="000D2925" w:rsidRDefault="000D2925" w:rsidP="003333BF">
      <w:r w:rsidRPr="000D2925">
        <w:rPr>
          <w:rFonts w:hint="eastAsia"/>
          <w:noProof/>
        </w:rPr>
        <w:drawing>
          <wp:inline distT="0" distB="0" distL="0" distR="0" wp14:anchorId="1DC893DE" wp14:editId="4D7ECC7C">
            <wp:extent cx="2233930" cy="9747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930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AFD23" w14:textId="278ACDF8" w:rsidR="000D2925" w:rsidRDefault="000D2925" w:rsidP="003333BF"/>
    <w:p w14:paraId="130C69C1" w14:textId="77777777" w:rsidR="000D2925" w:rsidRDefault="000D2925" w:rsidP="003333BF"/>
    <w:p w14:paraId="52CC98C7" w14:textId="76BF6EB4" w:rsidR="003333BF" w:rsidRDefault="003333BF" w:rsidP="0096324C">
      <w:pPr>
        <w:pStyle w:val="3"/>
      </w:pPr>
      <w:r>
        <w:t>padding-left, padding-right, padding-top, padding-bottom</w:t>
      </w:r>
    </w:p>
    <w:p w14:paraId="2B18F017" w14:textId="65E9D7FC" w:rsidR="0096324C" w:rsidRDefault="0096324C" w:rsidP="0096324C">
      <w:r>
        <w:rPr>
          <w:rFonts w:hint="eastAsia"/>
        </w:rPr>
        <w:t>각각 왼쪽,</w:t>
      </w:r>
      <w:r>
        <w:t xml:space="preserve"> </w:t>
      </w:r>
      <w:r>
        <w:rPr>
          <w:rFonts w:hint="eastAsia"/>
        </w:rPr>
        <w:t>오른쪽, 윗쪽</w:t>
      </w:r>
      <w:r>
        <w:t xml:space="preserve">, </w:t>
      </w:r>
      <w:r>
        <w:rPr>
          <w:rFonts w:hint="eastAsia"/>
        </w:rPr>
        <w:t xml:space="preserve">아랫쪽 </w:t>
      </w:r>
      <w:r>
        <w:t xml:space="preserve">padding </w:t>
      </w:r>
      <w:r>
        <w:rPr>
          <w:rFonts w:hint="eastAsia"/>
        </w:rPr>
        <w:t>값을 지정한다.</w:t>
      </w:r>
    </w:p>
    <w:p w14:paraId="1335831B" w14:textId="77777777" w:rsidR="0096324C" w:rsidRPr="0096324C" w:rsidRDefault="0096324C" w:rsidP="0096324C"/>
    <w:p w14:paraId="6F3EC0EA" w14:textId="696F4E45" w:rsidR="0096324C" w:rsidRDefault="0096324C" w:rsidP="0096324C">
      <w:pPr>
        <w:pStyle w:val="3"/>
      </w:pPr>
      <w:r>
        <w:lastRenderedPageBreak/>
        <w:t>margin-left, margin-right, margin-top, margin-bottom</w:t>
      </w:r>
    </w:p>
    <w:p w14:paraId="557BC0E0" w14:textId="3AF352CD" w:rsidR="0096324C" w:rsidRDefault="0096324C" w:rsidP="0096324C">
      <w:r>
        <w:rPr>
          <w:rFonts w:hint="eastAsia"/>
        </w:rPr>
        <w:t>각각 왼쪽,</w:t>
      </w:r>
      <w:r>
        <w:t xml:space="preserve"> </w:t>
      </w:r>
      <w:r>
        <w:rPr>
          <w:rFonts w:hint="eastAsia"/>
        </w:rPr>
        <w:t>오른쪽, 윗쪽</w:t>
      </w:r>
      <w:r>
        <w:t xml:space="preserve">, </w:t>
      </w:r>
      <w:r>
        <w:rPr>
          <w:rFonts w:hint="eastAsia"/>
        </w:rPr>
        <w:t xml:space="preserve">아랫쪽 </w:t>
      </w:r>
      <w:r>
        <w:t xml:space="preserve">margin </w:t>
      </w:r>
      <w:r>
        <w:rPr>
          <w:rFonts w:hint="eastAsia"/>
        </w:rPr>
        <w:t>값</w:t>
      </w:r>
      <w:r w:rsidR="000D2925">
        <w:rPr>
          <w:rFonts w:hint="eastAsia"/>
        </w:rPr>
        <w:t>을</w:t>
      </w:r>
      <w:r>
        <w:rPr>
          <w:rFonts w:hint="eastAsia"/>
        </w:rPr>
        <w:t xml:space="preserve"> </w:t>
      </w:r>
      <w:r w:rsidR="000D2925">
        <w:rPr>
          <w:rFonts w:hint="eastAsia"/>
        </w:rPr>
        <w:t>지정하기 위한 서식이다.</w:t>
      </w:r>
    </w:p>
    <w:p w14:paraId="7227631A" w14:textId="77777777" w:rsidR="0096324C" w:rsidRDefault="0096324C" w:rsidP="0096324C"/>
    <w:p w14:paraId="0DCBAC2B" w14:textId="77777777" w:rsidR="0096324C" w:rsidRDefault="0096324C" w:rsidP="0096324C"/>
    <w:p w14:paraId="4623613D" w14:textId="60735AA4" w:rsidR="0096324C" w:rsidRDefault="0096324C" w:rsidP="0096324C">
      <w:pPr>
        <w:pStyle w:val="3"/>
      </w:pPr>
      <w:r>
        <w:rPr>
          <w:rFonts w:hint="eastAsia"/>
        </w:rPr>
        <w:t>예</w:t>
      </w:r>
      <w:r>
        <w:rPr>
          <w:rFonts w:hint="eastAsia"/>
        </w:rPr>
        <w:t>:</w:t>
      </w:r>
    </w:p>
    <w:p w14:paraId="6A6C8691" w14:textId="02ED1797" w:rsidR="0096324C" w:rsidRDefault="0096324C" w:rsidP="0096324C">
      <w:r>
        <w:rPr>
          <w:rFonts w:hint="eastAsia"/>
        </w:rPr>
        <w:t>p</w:t>
      </w:r>
      <w:r>
        <w:t>adding: 3px;</w:t>
      </w:r>
    </w:p>
    <w:p w14:paraId="68D3082A" w14:textId="31187971" w:rsidR="0096324C" w:rsidRDefault="0096324C" w:rsidP="0096324C">
      <w:r>
        <w:rPr>
          <w:rFonts w:hint="eastAsia"/>
        </w:rPr>
        <w:t>왼쪽</w:t>
      </w:r>
      <w:r>
        <w:t xml:space="preserve">, </w:t>
      </w:r>
      <w:r>
        <w:rPr>
          <w:rFonts w:hint="eastAsia"/>
        </w:rPr>
        <w:t>오른쪽,</w:t>
      </w:r>
      <w:r>
        <w:t xml:space="preserve"> </w:t>
      </w:r>
      <w:r>
        <w:rPr>
          <w:rFonts w:hint="eastAsia"/>
        </w:rPr>
        <w:t>윗쪽,</w:t>
      </w:r>
      <w:r>
        <w:t xml:space="preserve"> </w:t>
      </w:r>
      <w:r>
        <w:rPr>
          <w:rFonts w:hint="eastAsia"/>
        </w:rPr>
        <w:t xml:space="preserve">아랫쪽 </w:t>
      </w:r>
      <w:r>
        <w:t xml:space="preserve">padding </w:t>
      </w:r>
      <w:r>
        <w:rPr>
          <w:rFonts w:hint="eastAsia"/>
        </w:rPr>
        <w:t xml:space="preserve">값을 전부 </w:t>
      </w:r>
      <w:r>
        <w:t>3px</w:t>
      </w:r>
      <w:r>
        <w:rPr>
          <w:rFonts w:hint="eastAsia"/>
        </w:rPr>
        <w:t>로 지정</w:t>
      </w:r>
    </w:p>
    <w:p w14:paraId="76CCFD25" w14:textId="77777777" w:rsidR="0096324C" w:rsidRDefault="0096324C" w:rsidP="0096324C"/>
    <w:p w14:paraId="794BC926" w14:textId="3B51CDB2" w:rsidR="0096324C" w:rsidRDefault="0096324C" w:rsidP="0096324C">
      <w:r>
        <w:rPr>
          <w:rFonts w:hint="eastAsia"/>
        </w:rPr>
        <w:t>padding-left: 3px;</w:t>
      </w:r>
    </w:p>
    <w:p w14:paraId="0A46059B" w14:textId="2CDF41BC" w:rsidR="0096324C" w:rsidRDefault="0096324C" w:rsidP="0096324C">
      <w:r>
        <w:rPr>
          <w:rFonts w:hint="eastAsia"/>
        </w:rPr>
        <w:t xml:space="preserve">왼쪽 </w:t>
      </w:r>
      <w:r>
        <w:t xml:space="preserve">padding </w:t>
      </w:r>
      <w:r>
        <w:rPr>
          <w:rFonts w:hint="eastAsia"/>
        </w:rPr>
        <w:t xml:space="preserve">값을 </w:t>
      </w:r>
      <w:r>
        <w:t>3px</w:t>
      </w:r>
      <w:r>
        <w:rPr>
          <w:rFonts w:hint="eastAsia"/>
        </w:rPr>
        <w:t>로 지정</w:t>
      </w:r>
    </w:p>
    <w:p w14:paraId="6E9D8AB5" w14:textId="77777777" w:rsidR="0096324C" w:rsidRDefault="0096324C" w:rsidP="0096324C"/>
    <w:p w14:paraId="024248B6" w14:textId="1BD3E142" w:rsidR="0096324C" w:rsidRDefault="0096324C" w:rsidP="0096324C">
      <w:r>
        <w:rPr>
          <w:rFonts w:hint="eastAsia"/>
        </w:rPr>
        <w:t>padding: 3px 4px 5px 6px;</w:t>
      </w:r>
    </w:p>
    <w:p w14:paraId="32AC6CBA" w14:textId="4C4889F1" w:rsidR="0096324C" w:rsidRDefault="0096324C" w:rsidP="0096324C">
      <w:r>
        <w:rPr>
          <w:rFonts w:hint="eastAsia"/>
        </w:rPr>
        <w:t xml:space="preserve">윗쪽 </w:t>
      </w:r>
      <w:r>
        <w:t>padding 3</w:t>
      </w:r>
      <w:r>
        <w:rPr>
          <w:rFonts w:hint="eastAsia"/>
        </w:rPr>
        <w:t xml:space="preserve">px, 오른쪽 </w:t>
      </w:r>
      <w:r>
        <w:t xml:space="preserve">padding 4px, </w:t>
      </w:r>
      <w:r>
        <w:rPr>
          <w:rFonts w:hint="eastAsia"/>
        </w:rPr>
        <w:t xml:space="preserve">아랫쪽 </w:t>
      </w:r>
      <w:r>
        <w:t xml:space="preserve">padding 5px, </w:t>
      </w:r>
      <w:r>
        <w:rPr>
          <w:rFonts w:hint="eastAsia"/>
        </w:rPr>
        <w:t xml:space="preserve">왼쪽 </w:t>
      </w:r>
      <w:r>
        <w:t>padding 6px</w:t>
      </w:r>
      <w:r>
        <w:rPr>
          <w:rFonts w:hint="eastAsia"/>
        </w:rPr>
        <w:t>로 지정</w:t>
      </w:r>
    </w:p>
    <w:p w14:paraId="52C43595" w14:textId="77777777" w:rsidR="0096324C" w:rsidRDefault="0096324C" w:rsidP="0096324C"/>
    <w:p w14:paraId="55159638" w14:textId="199F61FD" w:rsidR="0096324C" w:rsidRDefault="0096324C" w:rsidP="0096324C">
      <w:r>
        <w:rPr>
          <w:rFonts w:hint="eastAsia"/>
        </w:rPr>
        <w:t>padding: 3px 4px;</w:t>
      </w:r>
    </w:p>
    <w:p w14:paraId="0010A53A" w14:textId="6DE020B5" w:rsidR="0096324C" w:rsidRDefault="0096324C" w:rsidP="0096324C">
      <w:r>
        <w:rPr>
          <w:rFonts w:hint="eastAsia"/>
        </w:rPr>
        <w:t xml:space="preserve">윗쪽과 아랫쪽 </w:t>
      </w:r>
      <w:r>
        <w:t>padding</w:t>
      </w:r>
      <w:r>
        <w:rPr>
          <w:rFonts w:hint="eastAsia"/>
        </w:rPr>
        <w:t xml:space="preserve">을 </w:t>
      </w:r>
      <w:r>
        <w:t xml:space="preserve">3px, </w:t>
      </w:r>
      <w:r>
        <w:rPr>
          <w:rFonts w:hint="eastAsia"/>
        </w:rPr>
        <w:t xml:space="preserve">오른쪽과 왼쪽 </w:t>
      </w:r>
      <w:r>
        <w:t>padding</w:t>
      </w:r>
      <w:r>
        <w:rPr>
          <w:rFonts w:hint="eastAsia"/>
        </w:rPr>
        <w:t xml:space="preserve">을 </w:t>
      </w:r>
      <w:r>
        <w:t>4px</w:t>
      </w:r>
      <w:r>
        <w:rPr>
          <w:rFonts w:hint="eastAsia"/>
        </w:rPr>
        <w:t>로 지정</w:t>
      </w:r>
    </w:p>
    <w:p w14:paraId="4AF32BB2" w14:textId="77777777" w:rsidR="0096324C" w:rsidRDefault="0096324C" w:rsidP="0096324C"/>
    <w:p w14:paraId="219703D7" w14:textId="36A9AF94" w:rsidR="0096324C" w:rsidRDefault="0096324C" w:rsidP="0096324C">
      <w:r>
        <w:rPr>
          <w:rFonts w:hint="eastAsia"/>
        </w:rPr>
        <w:t>margin</w:t>
      </w:r>
      <w:r>
        <w:t>: 3px;</w:t>
      </w:r>
    </w:p>
    <w:p w14:paraId="397B07C1" w14:textId="6913637C" w:rsidR="0096324C" w:rsidRDefault="0096324C" w:rsidP="0096324C">
      <w:r>
        <w:rPr>
          <w:rFonts w:hint="eastAsia"/>
        </w:rPr>
        <w:t>왼쪽</w:t>
      </w:r>
      <w:r>
        <w:t xml:space="preserve">, </w:t>
      </w:r>
      <w:r>
        <w:rPr>
          <w:rFonts w:hint="eastAsia"/>
        </w:rPr>
        <w:t>오른쪽,</w:t>
      </w:r>
      <w:r>
        <w:t xml:space="preserve"> </w:t>
      </w:r>
      <w:r>
        <w:rPr>
          <w:rFonts w:hint="eastAsia"/>
        </w:rPr>
        <w:t>윗쪽,</w:t>
      </w:r>
      <w:r>
        <w:t xml:space="preserve"> </w:t>
      </w:r>
      <w:r>
        <w:rPr>
          <w:rFonts w:hint="eastAsia"/>
        </w:rPr>
        <w:t xml:space="preserve">아랫쪽 </w:t>
      </w:r>
      <w:r>
        <w:t xml:space="preserve">margin </w:t>
      </w:r>
      <w:r>
        <w:rPr>
          <w:rFonts w:hint="eastAsia"/>
        </w:rPr>
        <w:t xml:space="preserve">값을 전부 </w:t>
      </w:r>
      <w:r>
        <w:t>3px</w:t>
      </w:r>
      <w:r>
        <w:rPr>
          <w:rFonts w:hint="eastAsia"/>
        </w:rPr>
        <w:t>로 지정</w:t>
      </w:r>
    </w:p>
    <w:p w14:paraId="3FE536E1" w14:textId="77777777" w:rsidR="0096324C" w:rsidRDefault="0096324C" w:rsidP="0096324C"/>
    <w:p w14:paraId="57771F51" w14:textId="4E0C7DD3" w:rsidR="0096324C" w:rsidRDefault="0096324C" w:rsidP="0096324C">
      <w:r>
        <w:rPr>
          <w:rFonts w:hint="eastAsia"/>
        </w:rPr>
        <w:t>margin-left: 3px;</w:t>
      </w:r>
    </w:p>
    <w:p w14:paraId="0FF94E81" w14:textId="58A41FA2" w:rsidR="0096324C" w:rsidRDefault="0096324C" w:rsidP="0096324C">
      <w:r>
        <w:rPr>
          <w:rFonts w:hint="eastAsia"/>
        </w:rPr>
        <w:t xml:space="preserve">왼쪽 </w:t>
      </w:r>
      <w:r>
        <w:t xml:space="preserve">margin </w:t>
      </w:r>
      <w:r>
        <w:rPr>
          <w:rFonts w:hint="eastAsia"/>
        </w:rPr>
        <w:t xml:space="preserve">값을 </w:t>
      </w:r>
      <w:r>
        <w:t>3px</w:t>
      </w:r>
      <w:r>
        <w:rPr>
          <w:rFonts w:hint="eastAsia"/>
        </w:rPr>
        <w:t>로 지정</w:t>
      </w:r>
    </w:p>
    <w:p w14:paraId="6A4569CD" w14:textId="77777777" w:rsidR="0096324C" w:rsidRDefault="0096324C" w:rsidP="0096324C"/>
    <w:p w14:paraId="03F8CD7F" w14:textId="5F45CD6B" w:rsidR="0096324C" w:rsidRDefault="0096324C" w:rsidP="0096324C">
      <w:r>
        <w:rPr>
          <w:rFonts w:hint="eastAsia"/>
        </w:rPr>
        <w:t>margin: 3px 4px 5px 6px;</w:t>
      </w:r>
    </w:p>
    <w:p w14:paraId="7AF02373" w14:textId="795519B2" w:rsidR="0096324C" w:rsidRDefault="0096324C" w:rsidP="0096324C">
      <w:r>
        <w:rPr>
          <w:rFonts w:hint="eastAsia"/>
        </w:rPr>
        <w:t xml:space="preserve">윗쪽 </w:t>
      </w:r>
      <w:r>
        <w:t>margin 3</w:t>
      </w:r>
      <w:r>
        <w:rPr>
          <w:rFonts w:hint="eastAsia"/>
        </w:rPr>
        <w:t xml:space="preserve">px, 오른쪽 </w:t>
      </w:r>
      <w:r>
        <w:t xml:space="preserve">margin 4px, </w:t>
      </w:r>
      <w:r>
        <w:rPr>
          <w:rFonts w:hint="eastAsia"/>
        </w:rPr>
        <w:t xml:space="preserve">아랫쪽 </w:t>
      </w:r>
      <w:r>
        <w:t xml:space="preserve">margin 5px, </w:t>
      </w:r>
      <w:r>
        <w:rPr>
          <w:rFonts w:hint="eastAsia"/>
        </w:rPr>
        <w:t xml:space="preserve">왼쪽 </w:t>
      </w:r>
      <w:r>
        <w:t>margin 6px</w:t>
      </w:r>
      <w:r>
        <w:rPr>
          <w:rFonts w:hint="eastAsia"/>
        </w:rPr>
        <w:t>로 지정</w:t>
      </w:r>
    </w:p>
    <w:p w14:paraId="698CFA52" w14:textId="77777777" w:rsidR="0096324C" w:rsidRDefault="0096324C" w:rsidP="0096324C"/>
    <w:p w14:paraId="606C0C41" w14:textId="175FF643" w:rsidR="0096324C" w:rsidRDefault="0096324C" w:rsidP="0096324C">
      <w:r>
        <w:rPr>
          <w:rFonts w:hint="eastAsia"/>
        </w:rPr>
        <w:t>margin: 3px 4px;</w:t>
      </w:r>
    </w:p>
    <w:p w14:paraId="2C1F0C1B" w14:textId="755AD86E" w:rsidR="0096324C" w:rsidRDefault="0096324C" w:rsidP="0096324C">
      <w:r>
        <w:rPr>
          <w:rFonts w:hint="eastAsia"/>
        </w:rPr>
        <w:t xml:space="preserve">윗쪽과 아랫쪽 </w:t>
      </w:r>
      <w:r>
        <w:t>margin</w:t>
      </w:r>
      <w:r>
        <w:rPr>
          <w:rFonts w:hint="eastAsia"/>
        </w:rPr>
        <w:t xml:space="preserve">을 </w:t>
      </w:r>
      <w:r>
        <w:t xml:space="preserve">3px, </w:t>
      </w:r>
      <w:r>
        <w:rPr>
          <w:rFonts w:hint="eastAsia"/>
        </w:rPr>
        <w:t xml:space="preserve">오른쪽과 왼쪽 </w:t>
      </w:r>
      <w:r>
        <w:t>margin</w:t>
      </w:r>
      <w:r>
        <w:rPr>
          <w:rFonts w:hint="eastAsia"/>
        </w:rPr>
        <w:t xml:space="preserve">을 </w:t>
      </w:r>
      <w:r>
        <w:t>4px</w:t>
      </w:r>
      <w:r>
        <w:rPr>
          <w:rFonts w:hint="eastAsia"/>
        </w:rPr>
        <w:t>로 지정</w:t>
      </w:r>
    </w:p>
    <w:p w14:paraId="3E203044" w14:textId="77777777" w:rsidR="0096324C" w:rsidRDefault="0096324C" w:rsidP="0096324C"/>
    <w:p w14:paraId="5DCDA064" w14:textId="2DD54CBB" w:rsidR="00C71AE6" w:rsidRDefault="00C71AE6" w:rsidP="0096324C"/>
    <w:p w14:paraId="4F91F79E" w14:textId="09BCF239" w:rsidR="00C71AE6" w:rsidRDefault="00C71AE6" w:rsidP="0096324C"/>
    <w:p w14:paraId="32EE9CD6" w14:textId="77777777" w:rsidR="0096324C" w:rsidRDefault="0096324C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07039ACF" w14:textId="0CAF3055" w:rsidR="0096324C" w:rsidRDefault="0096324C" w:rsidP="00C71AE6">
      <w:pPr>
        <w:pStyle w:val="3"/>
      </w:pPr>
      <w:r>
        <w:rPr>
          <w:rFonts w:hint="eastAsia"/>
        </w:rPr>
        <w:lastRenderedPageBreak/>
        <w:t>03/news</w:t>
      </w:r>
      <w:r>
        <w:t>07.html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6324C" w:rsidRPr="00EB3F8B" w14:paraId="3D6A0021" w14:textId="77777777" w:rsidTr="00EE4DD9">
        <w:tc>
          <w:tcPr>
            <w:tcW w:w="10456" w:type="dxa"/>
          </w:tcPr>
          <w:p w14:paraId="0557E237" w14:textId="77777777" w:rsidR="00EB3F8B" w:rsidRPr="00EB3F8B" w:rsidRDefault="00EB3F8B" w:rsidP="00EB3F8B">
            <w:pPr>
              <w:pStyle w:val="aa"/>
              <w:rPr>
                <w:spacing w:val="-4"/>
              </w:rPr>
            </w:pPr>
            <w:r w:rsidRPr="00EB3F8B">
              <w:rPr>
                <w:spacing w:val="-4"/>
              </w:rPr>
              <w:t>&lt;!</w:t>
            </w:r>
            <w:r w:rsidRPr="00EB3F8B">
              <w:rPr>
                <w:color w:val="3F7F7F"/>
                <w:spacing w:val="-4"/>
              </w:rPr>
              <w:t>DOCTYPE</w:t>
            </w:r>
            <w:r w:rsidRPr="00EB3F8B">
              <w:rPr>
                <w:spacing w:val="-4"/>
              </w:rPr>
              <w:t xml:space="preserve"> html&gt;</w:t>
            </w:r>
          </w:p>
          <w:p w14:paraId="178E0A56" w14:textId="77777777" w:rsidR="00EB3F8B" w:rsidRPr="00EB3F8B" w:rsidRDefault="00EB3F8B" w:rsidP="00EB3F8B">
            <w:pPr>
              <w:pStyle w:val="aa"/>
              <w:rPr>
                <w:spacing w:val="-4"/>
              </w:rPr>
            </w:pPr>
            <w:r w:rsidRPr="00EB3F8B">
              <w:rPr>
                <w:spacing w:val="-4"/>
              </w:rPr>
              <w:t>&lt;</w:t>
            </w:r>
            <w:r w:rsidRPr="00EB3F8B">
              <w:rPr>
                <w:color w:val="3F7F7F"/>
                <w:spacing w:val="-4"/>
              </w:rPr>
              <w:t>html</w:t>
            </w:r>
            <w:r w:rsidRPr="00EB3F8B">
              <w:rPr>
                <w:spacing w:val="-4"/>
              </w:rPr>
              <w:t>&gt;</w:t>
            </w:r>
          </w:p>
          <w:p w14:paraId="3F2F3B1E" w14:textId="77777777" w:rsidR="00EB3F8B" w:rsidRPr="00EB3F8B" w:rsidRDefault="00EB3F8B" w:rsidP="00EB3F8B">
            <w:pPr>
              <w:pStyle w:val="aa"/>
              <w:rPr>
                <w:spacing w:val="-4"/>
              </w:rPr>
            </w:pPr>
            <w:r w:rsidRPr="00EB3F8B">
              <w:rPr>
                <w:spacing w:val="-4"/>
              </w:rPr>
              <w:t>&lt;</w:t>
            </w:r>
            <w:r w:rsidRPr="00EB3F8B">
              <w:rPr>
                <w:color w:val="3F7F7F"/>
                <w:spacing w:val="-4"/>
              </w:rPr>
              <w:t>head</w:t>
            </w:r>
            <w:r w:rsidRPr="00EB3F8B">
              <w:rPr>
                <w:spacing w:val="-4"/>
              </w:rPr>
              <w:t>&gt;</w:t>
            </w:r>
          </w:p>
          <w:p w14:paraId="11FBB861" w14:textId="77777777" w:rsidR="00EB3F8B" w:rsidRPr="00EB3F8B" w:rsidRDefault="00EB3F8B" w:rsidP="00EB3F8B">
            <w:pPr>
              <w:pStyle w:val="aa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</w:t>
            </w:r>
            <w:r w:rsidRPr="00EB3F8B">
              <w:rPr>
                <w:spacing w:val="-4"/>
              </w:rPr>
              <w:t>&lt;</w:t>
            </w:r>
            <w:r w:rsidRPr="00EB3F8B">
              <w:rPr>
                <w:color w:val="3F7F7F"/>
                <w:spacing w:val="-4"/>
              </w:rPr>
              <w:t>meta</w:t>
            </w:r>
            <w:r w:rsidRPr="00EB3F8B">
              <w:rPr>
                <w:spacing w:val="-4"/>
              </w:rPr>
              <w:t xml:space="preserve"> </w:t>
            </w:r>
            <w:r w:rsidRPr="00EB3F8B">
              <w:rPr>
                <w:color w:val="7F007F"/>
                <w:spacing w:val="-4"/>
              </w:rPr>
              <w:t>http-equiv</w:t>
            </w:r>
            <w:r w:rsidRPr="00EB3F8B">
              <w:rPr>
                <w:color w:val="000000"/>
                <w:spacing w:val="-4"/>
              </w:rPr>
              <w:t>=</w:t>
            </w:r>
            <w:r w:rsidRPr="00EB3F8B">
              <w:rPr>
                <w:color w:val="2A00FF"/>
                <w:spacing w:val="-4"/>
              </w:rPr>
              <w:t>"Content-Type"</w:t>
            </w:r>
            <w:r w:rsidRPr="00EB3F8B">
              <w:rPr>
                <w:spacing w:val="-4"/>
              </w:rPr>
              <w:t xml:space="preserve"> </w:t>
            </w:r>
            <w:r w:rsidRPr="00EB3F8B">
              <w:rPr>
                <w:color w:val="7F007F"/>
                <w:spacing w:val="-4"/>
              </w:rPr>
              <w:t>content</w:t>
            </w:r>
            <w:r w:rsidRPr="00EB3F8B">
              <w:rPr>
                <w:color w:val="000000"/>
                <w:spacing w:val="-4"/>
              </w:rPr>
              <w:t>=</w:t>
            </w:r>
            <w:r w:rsidRPr="00EB3F8B">
              <w:rPr>
                <w:color w:val="2A00FF"/>
                <w:spacing w:val="-4"/>
              </w:rPr>
              <w:t>"text/html; charset=utf-8"</w:t>
            </w:r>
            <w:r w:rsidRPr="00EB3F8B">
              <w:rPr>
                <w:spacing w:val="-4"/>
              </w:rPr>
              <w:t>&gt;</w:t>
            </w:r>
          </w:p>
          <w:p w14:paraId="00DD29D9" w14:textId="77777777" w:rsidR="00EB3F8B" w:rsidRPr="00EB3F8B" w:rsidRDefault="00EB3F8B" w:rsidP="00EB3F8B">
            <w:pPr>
              <w:pStyle w:val="aa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</w:t>
            </w:r>
            <w:r w:rsidRPr="00EB3F8B">
              <w:rPr>
                <w:spacing w:val="-4"/>
              </w:rPr>
              <w:t>&lt;</w:t>
            </w:r>
            <w:r w:rsidRPr="00EB3F8B">
              <w:rPr>
                <w:color w:val="3F7F7F"/>
                <w:spacing w:val="-4"/>
              </w:rPr>
              <w:t>title</w:t>
            </w:r>
            <w:r w:rsidRPr="00EB3F8B">
              <w:rPr>
                <w:spacing w:val="-4"/>
              </w:rPr>
              <w:t>&gt;</w:t>
            </w:r>
            <w:r w:rsidRPr="00EB3F8B">
              <w:rPr>
                <w:color w:val="000000"/>
                <w:spacing w:val="-4"/>
              </w:rPr>
              <w:t>html5</w:t>
            </w:r>
            <w:r w:rsidRPr="00EB3F8B">
              <w:rPr>
                <w:spacing w:val="-4"/>
              </w:rPr>
              <w:t>&lt;/</w:t>
            </w:r>
            <w:r w:rsidRPr="00EB3F8B">
              <w:rPr>
                <w:color w:val="3F7F7F"/>
                <w:spacing w:val="-4"/>
              </w:rPr>
              <w:t>title</w:t>
            </w:r>
            <w:r w:rsidRPr="00EB3F8B">
              <w:rPr>
                <w:spacing w:val="-4"/>
              </w:rPr>
              <w:t>&gt;</w:t>
            </w:r>
          </w:p>
          <w:p w14:paraId="3F9B1DAF" w14:textId="77777777" w:rsidR="00EB3F8B" w:rsidRPr="00EB3F8B" w:rsidRDefault="00EB3F8B" w:rsidP="00EB3F8B">
            <w:pPr>
              <w:pStyle w:val="aa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</w:t>
            </w:r>
            <w:r w:rsidRPr="00EB3F8B">
              <w:rPr>
                <w:spacing w:val="-4"/>
              </w:rPr>
              <w:t>&lt;</w:t>
            </w:r>
            <w:r w:rsidRPr="00EB3F8B">
              <w:rPr>
                <w:color w:val="3F7F7F"/>
                <w:spacing w:val="-4"/>
              </w:rPr>
              <w:t>style</w:t>
            </w:r>
            <w:r w:rsidRPr="00EB3F8B">
              <w:rPr>
                <w:spacing w:val="-4"/>
              </w:rPr>
              <w:t>&gt;</w:t>
            </w:r>
          </w:p>
          <w:p w14:paraId="3CCE90BA" w14:textId="77777777" w:rsidR="00EB3F8B" w:rsidRPr="00EB3F8B" w:rsidRDefault="00EB3F8B" w:rsidP="00EB3F8B">
            <w:pPr>
              <w:pStyle w:val="aa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Pr="00EB3F8B">
              <w:rPr>
                <w:color w:val="3F7F7F"/>
                <w:spacing w:val="-4"/>
              </w:rPr>
              <w:t>div</w:t>
            </w:r>
            <w:r w:rsidRPr="00EB3F8B">
              <w:rPr>
                <w:color w:val="000000"/>
                <w:spacing w:val="-4"/>
              </w:rPr>
              <w:t xml:space="preserve"> { </w:t>
            </w:r>
            <w:r w:rsidRPr="00EB3F8B">
              <w:rPr>
                <w:color w:val="7F007F"/>
                <w:spacing w:val="-4"/>
              </w:rPr>
              <w:t>width</w:t>
            </w:r>
            <w:r w:rsidRPr="00EB3F8B">
              <w:rPr>
                <w:color w:val="000000"/>
                <w:spacing w:val="-4"/>
              </w:rPr>
              <w:t xml:space="preserve">: </w:t>
            </w:r>
            <w:r w:rsidRPr="00EB3F8B">
              <w:rPr>
                <w:color w:val="2A00E1"/>
                <w:spacing w:val="-4"/>
              </w:rPr>
              <w:t>800px</w:t>
            </w:r>
            <w:r w:rsidRPr="00EB3F8B">
              <w:rPr>
                <w:color w:val="000000"/>
                <w:spacing w:val="-4"/>
              </w:rPr>
              <w:t xml:space="preserve">; </w:t>
            </w:r>
            <w:r w:rsidRPr="00EB3F8B">
              <w:rPr>
                <w:color w:val="7F007F"/>
                <w:spacing w:val="-4"/>
              </w:rPr>
              <w:t>border</w:t>
            </w:r>
            <w:r w:rsidRPr="00EB3F8B">
              <w:rPr>
                <w:color w:val="000000"/>
                <w:spacing w:val="-4"/>
              </w:rPr>
              <w:t xml:space="preserve">: </w:t>
            </w:r>
            <w:r w:rsidRPr="00EB3F8B">
              <w:rPr>
                <w:color w:val="2A00E1"/>
                <w:spacing w:val="-4"/>
              </w:rPr>
              <w:t>1px solid #ddd</w:t>
            </w:r>
            <w:r w:rsidRPr="00EB3F8B">
              <w:rPr>
                <w:color w:val="000000"/>
                <w:spacing w:val="-4"/>
              </w:rPr>
              <w:t xml:space="preserve">; </w:t>
            </w:r>
            <w:r w:rsidRPr="00EB3F8B">
              <w:rPr>
                <w:color w:val="7F007F"/>
                <w:spacing w:val="-4"/>
              </w:rPr>
              <w:t>padding</w:t>
            </w:r>
            <w:r w:rsidRPr="00EB3F8B">
              <w:rPr>
                <w:color w:val="000000"/>
                <w:spacing w:val="-4"/>
              </w:rPr>
              <w:t xml:space="preserve">: </w:t>
            </w:r>
            <w:r w:rsidRPr="00EB3F8B">
              <w:rPr>
                <w:color w:val="2A00E1"/>
                <w:spacing w:val="-4"/>
              </w:rPr>
              <w:t>5px</w:t>
            </w:r>
            <w:r w:rsidRPr="00EB3F8B">
              <w:rPr>
                <w:color w:val="000000"/>
                <w:spacing w:val="-4"/>
              </w:rPr>
              <w:t xml:space="preserve">; </w:t>
            </w:r>
            <w:r w:rsidRPr="00EB3F8B">
              <w:rPr>
                <w:color w:val="7F007F"/>
                <w:spacing w:val="-4"/>
              </w:rPr>
              <w:t>line-height</w:t>
            </w:r>
            <w:r w:rsidRPr="00EB3F8B">
              <w:rPr>
                <w:color w:val="000000"/>
                <w:spacing w:val="-4"/>
              </w:rPr>
              <w:t xml:space="preserve">: </w:t>
            </w:r>
            <w:r w:rsidRPr="00EB3F8B">
              <w:rPr>
                <w:color w:val="2A00E1"/>
                <w:spacing w:val="-4"/>
              </w:rPr>
              <w:t>180%</w:t>
            </w:r>
            <w:r w:rsidRPr="00EB3F8B">
              <w:rPr>
                <w:color w:val="000000"/>
                <w:spacing w:val="-4"/>
              </w:rPr>
              <w:t xml:space="preserve">; </w:t>
            </w:r>
            <w:r w:rsidRPr="00C55B0F">
              <w:rPr>
                <w:color w:val="7F007F"/>
                <w:spacing w:val="-4"/>
                <w:highlight w:val="yellow"/>
              </w:rPr>
              <w:t>margin-left</w:t>
            </w:r>
            <w:r w:rsidRPr="00C55B0F">
              <w:rPr>
                <w:color w:val="000000"/>
                <w:spacing w:val="-4"/>
                <w:highlight w:val="yellow"/>
              </w:rPr>
              <w:t xml:space="preserve">: </w:t>
            </w:r>
            <w:r w:rsidRPr="00C55B0F">
              <w:rPr>
                <w:color w:val="2A00E1"/>
                <w:spacing w:val="-4"/>
                <w:highlight w:val="yellow"/>
              </w:rPr>
              <w:t>200px</w:t>
            </w:r>
            <w:r w:rsidRPr="00C55B0F">
              <w:rPr>
                <w:color w:val="000000"/>
                <w:spacing w:val="-4"/>
                <w:highlight w:val="yellow"/>
              </w:rPr>
              <w:t>;</w:t>
            </w:r>
            <w:r w:rsidRPr="00EB3F8B">
              <w:rPr>
                <w:color w:val="000000"/>
                <w:spacing w:val="-4"/>
              </w:rPr>
              <w:t xml:space="preserve"> }</w:t>
            </w:r>
          </w:p>
          <w:p w14:paraId="5B92FFD1" w14:textId="69140E88" w:rsidR="00EB3F8B" w:rsidRPr="00EB3F8B" w:rsidRDefault="00EB3F8B" w:rsidP="00EB3F8B">
            <w:pPr>
              <w:pStyle w:val="aa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="00D23826">
              <w:rPr>
                <w:color w:val="3F7F7F"/>
                <w:spacing w:val="-4"/>
              </w:rPr>
              <w:t>img {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color w:val="7F007F"/>
                <w:spacing w:val="-4"/>
              </w:rPr>
              <w:t>float</w:t>
            </w:r>
            <w:r w:rsidRPr="00EB3F8B">
              <w:rPr>
                <w:color w:val="000000"/>
                <w:spacing w:val="-4"/>
              </w:rPr>
              <w:t xml:space="preserve">: </w:t>
            </w:r>
            <w:r w:rsidRPr="00EB3F8B">
              <w:rPr>
                <w:color w:val="2A00E1"/>
                <w:spacing w:val="-4"/>
              </w:rPr>
              <w:t>left</w:t>
            </w:r>
            <w:r w:rsidRPr="00EB3F8B">
              <w:rPr>
                <w:color w:val="000000"/>
                <w:spacing w:val="-4"/>
              </w:rPr>
              <w:t xml:space="preserve">; </w:t>
            </w:r>
            <w:r w:rsidRPr="00EB3F8B">
              <w:rPr>
                <w:color w:val="7F007F"/>
                <w:spacing w:val="-4"/>
              </w:rPr>
              <w:t>margin-right</w:t>
            </w:r>
            <w:r w:rsidRPr="00EB3F8B">
              <w:rPr>
                <w:color w:val="000000"/>
                <w:spacing w:val="-4"/>
              </w:rPr>
              <w:t xml:space="preserve">: </w:t>
            </w:r>
            <w:r w:rsidR="002611A5">
              <w:rPr>
                <w:color w:val="2A00E1"/>
                <w:spacing w:val="-4"/>
              </w:rPr>
              <w:t>10</w:t>
            </w:r>
            <w:r w:rsidRPr="00EB3F8B">
              <w:rPr>
                <w:color w:val="000000"/>
                <w:spacing w:val="-4"/>
              </w:rPr>
              <w:t xml:space="preserve">; </w:t>
            </w:r>
            <w:r w:rsidRPr="00EB3F8B">
              <w:rPr>
                <w:color w:val="7F007F"/>
                <w:spacing w:val="-4"/>
              </w:rPr>
              <w:t>margin-bottom</w:t>
            </w:r>
            <w:r w:rsidRPr="00EB3F8B">
              <w:rPr>
                <w:color w:val="000000"/>
                <w:spacing w:val="-4"/>
              </w:rPr>
              <w:t xml:space="preserve">: </w:t>
            </w:r>
            <w:r w:rsidR="002611A5">
              <w:rPr>
                <w:color w:val="2A00E1"/>
                <w:spacing w:val="-4"/>
              </w:rPr>
              <w:t>2</w:t>
            </w:r>
            <w:r w:rsidRPr="00EB3F8B">
              <w:rPr>
                <w:color w:val="2A00E1"/>
                <w:spacing w:val="-4"/>
              </w:rPr>
              <w:t>x</w:t>
            </w:r>
            <w:r w:rsidRPr="00EB3F8B">
              <w:rPr>
                <w:color w:val="000000"/>
                <w:spacing w:val="-4"/>
              </w:rPr>
              <w:t>; }</w:t>
            </w:r>
          </w:p>
          <w:p w14:paraId="316CE35F" w14:textId="77777777" w:rsidR="00EB3F8B" w:rsidRPr="00EB3F8B" w:rsidRDefault="00EB3F8B" w:rsidP="00EB3F8B">
            <w:pPr>
              <w:pStyle w:val="aa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</w:t>
            </w:r>
            <w:r w:rsidRPr="00EB3F8B">
              <w:rPr>
                <w:spacing w:val="-4"/>
              </w:rPr>
              <w:t>&lt;/</w:t>
            </w:r>
            <w:r w:rsidRPr="00EB3F8B">
              <w:rPr>
                <w:color w:val="3F7F7F"/>
                <w:spacing w:val="-4"/>
              </w:rPr>
              <w:t>style</w:t>
            </w:r>
            <w:r w:rsidRPr="00EB3F8B">
              <w:rPr>
                <w:spacing w:val="-4"/>
              </w:rPr>
              <w:t>&gt;</w:t>
            </w:r>
          </w:p>
          <w:p w14:paraId="395B8350" w14:textId="77777777" w:rsidR="00EB3F8B" w:rsidRPr="00EB3F8B" w:rsidRDefault="00EB3F8B" w:rsidP="00EB3F8B">
            <w:pPr>
              <w:pStyle w:val="aa"/>
              <w:rPr>
                <w:spacing w:val="-4"/>
              </w:rPr>
            </w:pPr>
            <w:r w:rsidRPr="00EB3F8B">
              <w:rPr>
                <w:spacing w:val="-4"/>
              </w:rPr>
              <w:t>&lt;/</w:t>
            </w:r>
            <w:r w:rsidRPr="00EB3F8B">
              <w:rPr>
                <w:color w:val="3F7F7F"/>
                <w:spacing w:val="-4"/>
              </w:rPr>
              <w:t>head</w:t>
            </w:r>
            <w:r w:rsidRPr="00EB3F8B">
              <w:rPr>
                <w:spacing w:val="-4"/>
              </w:rPr>
              <w:t>&gt;</w:t>
            </w:r>
          </w:p>
          <w:p w14:paraId="06C958B3" w14:textId="77777777" w:rsidR="00EB3F8B" w:rsidRPr="00EB3F8B" w:rsidRDefault="00EB3F8B" w:rsidP="00EB3F8B">
            <w:pPr>
              <w:pStyle w:val="aa"/>
              <w:rPr>
                <w:spacing w:val="-4"/>
              </w:rPr>
            </w:pPr>
            <w:r w:rsidRPr="00EB3F8B">
              <w:rPr>
                <w:spacing w:val="-4"/>
              </w:rPr>
              <w:t>&lt;</w:t>
            </w:r>
            <w:r w:rsidRPr="00EB3F8B">
              <w:rPr>
                <w:color w:val="3F7F7F"/>
                <w:spacing w:val="-4"/>
              </w:rPr>
              <w:t>body</w:t>
            </w:r>
            <w:r w:rsidRPr="00EB3F8B">
              <w:rPr>
                <w:spacing w:val="-4"/>
              </w:rPr>
              <w:t>&gt;</w:t>
            </w:r>
          </w:p>
          <w:p w14:paraId="755C8D30" w14:textId="77777777" w:rsidR="00EB3F8B" w:rsidRPr="00EB3F8B" w:rsidRDefault="00EB3F8B" w:rsidP="00EB3F8B">
            <w:pPr>
              <w:pStyle w:val="aa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</w:t>
            </w:r>
            <w:r w:rsidRPr="00EB3F8B">
              <w:rPr>
                <w:spacing w:val="-4"/>
              </w:rPr>
              <w:t>&lt;</w:t>
            </w:r>
            <w:r w:rsidRPr="00EB3F8B">
              <w:rPr>
                <w:color w:val="3F7F7F"/>
                <w:spacing w:val="-4"/>
              </w:rPr>
              <w:t>div</w:t>
            </w:r>
            <w:r w:rsidRPr="00EB3F8B">
              <w:rPr>
                <w:spacing w:val="-4"/>
              </w:rPr>
              <w:t>&gt;</w:t>
            </w:r>
          </w:p>
          <w:p w14:paraId="7AA1532F" w14:textId="77777777" w:rsidR="00EB3F8B" w:rsidRPr="00EB3F8B" w:rsidRDefault="00EB3F8B" w:rsidP="00EB3F8B">
            <w:pPr>
              <w:pStyle w:val="aa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Pr="00EB3F8B">
              <w:rPr>
                <w:spacing w:val="-4"/>
              </w:rPr>
              <w:t>&lt;</w:t>
            </w:r>
            <w:r w:rsidRPr="00EB3F8B">
              <w:rPr>
                <w:color w:val="3F7F7F"/>
                <w:spacing w:val="-4"/>
              </w:rPr>
              <w:t>h1</w:t>
            </w:r>
            <w:r w:rsidRPr="00EB3F8B">
              <w:rPr>
                <w:spacing w:val="-4"/>
              </w:rPr>
              <w:t>&gt;</w:t>
            </w:r>
            <w:r w:rsidRPr="00EB3F8B">
              <w:rPr>
                <w:rFonts w:hint="eastAsia"/>
                <w:color w:val="000000"/>
                <w:spacing w:val="-4"/>
              </w:rPr>
              <w:t>기업용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솔루션</w:t>
            </w:r>
            <w:r w:rsidRPr="00EB3F8B">
              <w:rPr>
                <w:color w:val="000000"/>
                <w:spacing w:val="-4"/>
              </w:rPr>
              <w:t xml:space="preserve"> `HTML5`</w:t>
            </w:r>
            <w:r w:rsidRPr="00EB3F8B">
              <w:rPr>
                <w:rFonts w:hint="eastAsia"/>
                <w:color w:val="000000"/>
                <w:spacing w:val="-4"/>
              </w:rPr>
              <w:t>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중심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이동</w:t>
            </w:r>
            <w:r w:rsidRPr="00EB3F8B">
              <w:rPr>
                <w:spacing w:val="-4"/>
              </w:rPr>
              <w:t>&lt;/</w:t>
            </w:r>
            <w:r w:rsidRPr="00EB3F8B">
              <w:rPr>
                <w:color w:val="3F7F7F"/>
                <w:spacing w:val="-4"/>
              </w:rPr>
              <w:t>h1</w:t>
            </w:r>
            <w:r w:rsidRPr="00EB3F8B">
              <w:rPr>
                <w:spacing w:val="-4"/>
              </w:rPr>
              <w:t>&gt;</w:t>
            </w:r>
          </w:p>
          <w:p w14:paraId="1A012FE2" w14:textId="26923321" w:rsidR="00EB3F8B" w:rsidRPr="00EB3F8B" w:rsidRDefault="00EB3F8B" w:rsidP="00EB3F8B">
            <w:pPr>
              <w:pStyle w:val="aa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Pr="00EB3F8B">
              <w:rPr>
                <w:spacing w:val="-4"/>
              </w:rPr>
              <w:t>&lt;</w:t>
            </w:r>
            <w:r w:rsidRPr="00EB3F8B">
              <w:rPr>
                <w:color w:val="3F7F7F"/>
                <w:spacing w:val="-4"/>
              </w:rPr>
              <w:t>img</w:t>
            </w:r>
            <w:r w:rsidRPr="00EB3F8B">
              <w:rPr>
                <w:spacing w:val="-4"/>
              </w:rPr>
              <w:t xml:space="preserve"> </w:t>
            </w:r>
            <w:r w:rsidRPr="00EB3F8B">
              <w:rPr>
                <w:color w:val="7F007F"/>
                <w:spacing w:val="-4"/>
              </w:rPr>
              <w:t>src</w:t>
            </w:r>
            <w:r w:rsidRPr="00EB3F8B">
              <w:rPr>
                <w:color w:val="000000"/>
                <w:spacing w:val="-4"/>
              </w:rPr>
              <w:t>=</w:t>
            </w:r>
            <w:r w:rsidRPr="00EB3F8B">
              <w:rPr>
                <w:color w:val="2A00FF"/>
                <w:spacing w:val="-4"/>
              </w:rPr>
              <w:t>"/images/html5.png"</w:t>
            </w:r>
            <w:r w:rsidRPr="00EB3F8B">
              <w:rPr>
                <w:spacing w:val="-4"/>
              </w:rPr>
              <w:t xml:space="preserve"> /&gt;</w:t>
            </w:r>
          </w:p>
          <w:p w14:paraId="3A96A3AE" w14:textId="77777777" w:rsidR="00EB3F8B" w:rsidRPr="00EB3F8B" w:rsidRDefault="00EB3F8B" w:rsidP="00EB3F8B">
            <w:pPr>
              <w:pStyle w:val="aa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Pr="00EB3F8B">
              <w:rPr>
                <w:spacing w:val="-4"/>
              </w:rPr>
              <w:t>&lt;</w:t>
            </w:r>
            <w:r w:rsidRPr="00EB3F8B">
              <w:rPr>
                <w:color w:val="3F7F7F"/>
                <w:spacing w:val="-4"/>
              </w:rPr>
              <w:t>p</w:t>
            </w:r>
            <w:r w:rsidRPr="00EB3F8B">
              <w:rPr>
                <w:spacing w:val="-4"/>
              </w:rPr>
              <w:t>&gt;</w:t>
            </w:r>
          </w:p>
          <w:p w14:paraId="401214FD" w14:textId="77777777" w:rsidR="00EB3F8B" w:rsidRPr="00EB3F8B" w:rsidRDefault="00EB3F8B" w:rsidP="00EB3F8B">
            <w:pPr>
              <w:pStyle w:val="aa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 </w:t>
            </w:r>
            <w:r w:rsidRPr="00EB3F8B">
              <w:rPr>
                <w:rFonts w:hint="eastAsia"/>
                <w:color w:val="000000"/>
                <w:spacing w:val="-4"/>
              </w:rPr>
              <w:t>지난해</w:t>
            </w:r>
            <w:r w:rsidRPr="00EB3F8B">
              <w:rPr>
                <w:color w:val="000000"/>
                <w:spacing w:val="-4"/>
              </w:rPr>
              <w:t xml:space="preserve"> HTML5</w:t>
            </w:r>
            <w:r w:rsidRPr="00EB3F8B">
              <w:rPr>
                <w:rFonts w:hint="eastAsia"/>
                <w:color w:val="000000"/>
                <w:spacing w:val="-4"/>
              </w:rPr>
              <w:t>가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웹표준으로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공식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발표된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이후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소프트웨어</w:t>
            </w:r>
            <w:r w:rsidRPr="00EB3F8B">
              <w:rPr>
                <w:color w:val="000000"/>
                <w:spacing w:val="-4"/>
              </w:rPr>
              <w:t>(SW)</w:t>
            </w:r>
            <w:r w:rsidRPr="00EB3F8B">
              <w:rPr>
                <w:rFonts w:hint="eastAsia"/>
                <w:color w:val="000000"/>
                <w:spacing w:val="-4"/>
              </w:rPr>
              <w:t>업체들이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플래시</w:t>
            </w:r>
            <w:r w:rsidRPr="00EB3F8B">
              <w:rPr>
                <w:color w:val="000000"/>
                <w:spacing w:val="-4"/>
              </w:rPr>
              <w:t xml:space="preserve">, </w:t>
            </w:r>
            <w:r w:rsidRPr="00EB3F8B">
              <w:rPr>
                <w:rFonts w:hint="eastAsia"/>
                <w:color w:val="000000"/>
                <w:spacing w:val="-4"/>
              </w:rPr>
              <w:t>액티브</w:t>
            </w:r>
            <w:r w:rsidRPr="00EB3F8B">
              <w:rPr>
                <w:color w:val="000000"/>
                <w:spacing w:val="-4"/>
              </w:rPr>
              <w:t xml:space="preserve">X </w:t>
            </w:r>
            <w:r w:rsidRPr="00EB3F8B">
              <w:rPr>
                <w:rFonts w:hint="eastAsia"/>
                <w:color w:val="000000"/>
                <w:spacing w:val="-4"/>
              </w:rPr>
              <w:t>등</w:t>
            </w:r>
          </w:p>
          <w:p w14:paraId="10BC1264" w14:textId="77777777" w:rsidR="00EB3F8B" w:rsidRPr="00EB3F8B" w:rsidRDefault="00EB3F8B" w:rsidP="00EB3F8B">
            <w:pPr>
              <w:pStyle w:val="aa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 </w:t>
            </w:r>
            <w:r w:rsidRPr="00EB3F8B">
              <w:rPr>
                <w:rFonts w:hint="eastAsia"/>
                <w:color w:val="000000"/>
                <w:spacing w:val="-4"/>
              </w:rPr>
              <w:t>추가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설치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프로그램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지원을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줄이고</w:t>
            </w:r>
            <w:r w:rsidRPr="00EB3F8B">
              <w:rPr>
                <w:color w:val="000000"/>
                <w:spacing w:val="-4"/>
              </w:rPr>
              <w:t xml:space="preserve"> HTML5</w:t>
            </w:r>
            <w:r w:rsidRPr="00EB3F8B">
              <w:rPr>
                <w:rFonts w:hint="eastAsia"/>
                <w:color w:val="000000"/>
                <w:spacing w:val="-4"/>
              </w:rPr>
              <w:t>를</w:t>
            </w:r>
            <w:r w:rsidRPr="00EB3F8B">
              <w:rPr>
                <w:color w:val="000000"/>
                <w:spacing w:val="-4"/>
              </w:rPr>
              <w:t xml:space="preserve"> SW </w:t>
            </w:r>
            <w:r w:rsidRPr="00EB3F8B">
              <w:rPr>
                <w:rFonts w:hint="eastAsia"/>
                <w:color w:val="000000"/>
                <w:spacing w:val="-4"/>
              </w:rPr>
              <w:t>표준기술로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적용을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확대하고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있다</w:t>
            </w:r>
            <w:r w:rsidRPr="00EB3F8B">
              <w:rPr>
                <w:color w:val="000000"/>
                <w:spacing w:val="-4"/>
              </w:rPr>
              <w:t>.</w:t>
            </w:r>
          </w:p>
          <w:p w14:paraId="1A1A500F" w14:textId="77777777" w:rsidR="00EB3F8B" w:rsidRPr="00EB3F8B" w:rsidRDefault="00EB3F8B" w:rsidP="00EB3F8B">
            <w:pPr>
              <w:pStyle w:val="aa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Pr="00EB3F8B">
              <w:rPr>
                <w:spacing w:val="-4"/>
              </w:rPr>
              <w:t>&lt;/</w:t>
            </w:r>
            <w:r w:rsidRPr="00EB3F8B">
              <w:rPr>
                <w:color w:val="3F7F7F"/>
                <w:spacing w:val="-4"/>
              </w:rPr>
              <w:t>p</w:t>
            </w:r>
            <w:r w:rsidRPr="00EB3F8B">
              <w:rPr>
                <w:spacing w:val="-4"/>
              </w:rPr>
              <w:t>&gt;</w:t>
            </w:r>
          </w:p>
          <w:p w14:paraId="7E7E1F18" w14:textId="77777777" w:rsidR="00EB3F8B" w:rsidRPr="00EB3F8B" w:rsidRDefault="00EB3F8B" w:rsidP="00EB3F8B">
            <w:pPr>
              <w:pStyle w:val="aa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Pr="00EB3F8B">
              <w:rPr>
                <w:spacing w:val="-4"/>
              </w:rPr>
              <w:t>&lt;</w:t>
            </w:r>
            <w:r w:rsidRPr="00EB3F8B">
              <w:rPr>
                <w:color w:val="3F7F7F"/>
                <w:spacing w:val="-4"/>
              </w:rPr>
              <w:t>p</w:t>
            </w:r>
            <w:r w:rsidRPr="00EB3F8B">
              <w:rPr>
                <w:spacing w:val="-4"/>
              </w:rPr>
              <w:t>&gt;</w:t>
            </w:r>
          </w:p>
          <w:p w14:paraId="477BDF25" w14:textId="77777777" w:rsidR="00EB3F8B" w:rsidRPr="00EB3F8B" w:rsidRDefault="00EB3F8B" w:rsidP="00EB3F8B">
            <w:pPr>
              <w:pStyle w:val="aa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 </w:t>
            </w:r>
            <w:r w:rsidRPr="00EB3F8B">
              <w:rPr>
                <w:rFonts w:hint="eastAsia"/>
                <w:color w:val="000000"/>
                <w:spacing w:val="-4"/>
              </w:rPr>
              <w:t>지난달</w:t>
            </w:r>
            <w:r w:rsidRPr="00EB3F8B">
              <w:rPr>
                <w:color w:val="000000"/>
                <w:spacing w:val="-4"/>
              </w:rPr>
              <w:t xml:space="preserve"> 30</w:t>
            </w:r>
            <w:r w:rsidRPr="00EB3F8B">
              <w:rPr>
                <w:rFonts w:hint="eastAsia"/>
                <w:color w:val="000000"/>
                <w:spacing w:val="-4"/>
              </w:rPr>
              <w:t>일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업계에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따르면</w:t>
            </w:r>
            <w:r w:rsidRPr="00EB3F8B">
              <w:rPr>
                <w:color w:val="000000"/>
                <w:spacing w:val="-4"/>
              </w:rPr>
              <w:t xml:space="preserve"> SW</w:t>
            </w:r>
            <w:r w:rsidRPr="00EB3F8B">
              <w:rPr>
                <w:rFonts w:hint="eastAsia"/>
                <w:color w:val="000000"/>
                <w:spacing w:val="-4"/>
              </w:rPr>
              <w:t>업체들이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웹솔루션에</w:t>
            </w:r>
            <w:r w:rsidRPr="00EB3F8B">
              <w:rPr>
                <w:color w:val="000000"/>
                <w:spacing w:val="-4"/>
              </w:rPr>
              <w:t xml:space="preserve"> HTML5 </w:t>
            </w:r>
            <w:r w:rsidRPr="00EB3F8B">
              <w:rPr>
                <w:rFonts w:hint="eastAsia"/>
                <w:color w:val="000000"/>
                <w:spacing w:val="-4"/>
              </w:rPr>
              <w:t>적용을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확대하고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있다</w:t>
            </w:r>
            <w:r w:rsidRPr="00EB3F8B">
              <w:rPr>
                <w:color w:val="000000"/>
                <w:spacing w:val="-4"/>
              </w:rPr>
              <w:t>.</w:t>
            </w:r>
          </w:p>
          <w:p w14:paraId="762C58FE" w14:textId="77777777" w:rsidR="00EB3F8B" w:rsidRPr="00EB3F8B" w:rsidRDefault="00EB3F8B" w:rsidP="00EB3F8B">
            <w:pPr>
              <w:pStyle w:val="aa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 </w:t>
            </w:r>
            <w:r w:rsidRPr="00EB3F8B">
              <w:rPr>
                <w:rFonts w:hint="eastAsia"/>
                <w:color w:val="000000"/>
                <w:spacing w:val="-4"/>
              </w:rPr>
              <w:t>그동안</w:t>
            </w:r>
            <w:r w:rsidRPr="00EB3F8B">
              <w:rPr>
                <w:color w:val="000000"/>
                <w:spacing w:val="-4"/>
              </w:rPr>
              <w:t xml:space="preserve"> SW</w:t>
            </w:r>
            <w:r w:rsidRPr="00EB3F8B">
              <w:rPr>
                <w:rFonts w:hint="eastAsia"/>
                <w:color w:val="000000"/>
                <w:spacing w:val="-4"/>
              </w:rPr>
              <w:t>업체들은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웹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솔루션에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추가기능을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구현하기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위해</w:t>
            </w:r>
          </w:p>
          <w:p w14:paraId="1E5EFE37" w14:textId="77777777" w:rsidR="00EB3F8B" w:rsidRPr="00EB3F8B" w:rsidRDefault="00EB3F8B" w:rsidP="00EB3F8B">
            <w:pPr>
              <w:pStyle w:val="aa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 </w:t>
            </w:r>
            <w:r w:rsidRPr="00EB3F8B">
              <w:rPr>
                <w:rFonts w:hint="eastAsia"/>
                <w:color w:val="000000"/>
                <w:spacing w:val="-4"/>
              </w:rPr>
              <w:t>플래시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또는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액티브</w:t>
            </w:r>
            <w:r w:rsidRPr="00EB3F8B">
              <w:rPr>
                <w:color w:val="000000"/>
                <w:spacing w:val="-4"/>
              </w:rPr>
              <w:t xml:space="preserve">X </w:t>
            </w:r>
            <w:r w:rsidRPr="00EB3F8B">
              <w:rPr>
                <w:rFonts w:hint="eastAsia"/>
                <w:color w:val="000000"/>
                <w:spacing w:val="-4"/>
              </w:rPr>
              <w:t>등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별도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프로그램을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설치해야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했다</w:t>
            </w:r>
            <w:r w:rsidRPr="00EB3F8B">
              <w:rPr>
                <w:color w:val="000000"/>
                <w:spacing w:val="-4"/>
              </w:rPr>
              <w:t>.</w:t>
            </w:r>
          </w:p>
          <w:p w14:paraId="3D4B33DC" w14:textId="77777777" w:rsidR="00EB3F8B" w:rsidRPr="00EB3F8B" w:rsidRDefault="00EB3F8B" w:rsidP="00EB3F8B">
            <w:pPr>
              <w:pStyle w:val="aa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 </w:t>
            </w:r>
            <w:r w:rsidRPr="00EB3F8B">
              <w:rPr>
                <w:rFonts w:hint="eastAsia"/>
                <w:color w:val="000000"/>
                <w:spacing w:val="-4"/>
              </w:rPr>
              <w:t>하지만</w:t>
            </w:r>
            <w:r w:rsidRPr="00EB3F8B">
              <w:rPr>
                <w:color w:val="000000"/>
                <w:spacing w:val="-4"/>
              </w:rPr>
              <w:t>, HTML5</w:t>
            </w:r>
            <w:r w:rsidRPr="00EB3F8B">
              <w:rPr>
                <w:rFonts w:hint="eastAsia"/>
                <w:color w:val="000000"/>
                <w:spacing w:val="-4"/>
              </w:rPr>
              <w:t>를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적용하면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별도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프로그램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설치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없이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멀티미디어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재생이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가능하며</w:t>
            </w:r>
            <w:r w:rsidRPr="00EB3F8B">
              <w:rPr>
                <w:color w:val="000000"/>
                <w:spacing w:val="-4"/>
              </w:rPr>
              <w:t xml:space="preserve">, </w:t>
            </w:r>
            <w:r w:rsidRPr="00EB3F8B">
              <w:rPr>
                <w:rFonts w:hint="eastAsia"/>
                <w:color w:val="000000"/>
                <w:spacing w:val="-4"/>
              </w:rPr>
              <w:t>전자서명</w:t>
            </w:r>
            <w:r w:rsidRPr="00EB3F8B">
              <w:rPr>
                <w:color w:val="000000"/>
                <w:spacing w:val="-4"/>
              </w:rPr>
              <w:t xml:space="preserve">, </w:t>
            </w:r>
            <w:r w:rsidRPr="00EB3F8B">
              <w:rPr>
                <w:rFonts w:hint="eastAsia"/>
                <w:color w:val="000000"/>
                <w:spacing w:val="-4"/>
              </w:rPr>
              <w:t>인증서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서비스가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가능하다</w:t>
            </w:r>
            <w:r w:rsidRPr="00EB3F8B">
              <w:rPr>
                <w:color w:val="000000"/>
                <w:spacing w:val="-4"/>
              </w:rPr>
              <w:t>.</w:t>
            </w:r>
          </w:p>
          <w:p w14:paraId="09115B63" w14:textId="77777777" w:rsidR="00EB3F8B" w:rsidRPr="00EB3F8B" w:rsidRDefault="00EB3F8B" w:rsidP="00EB3F8B">
            <w:pPr>
              <w:pStyle w:val="aa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Pr="00EB3F8B">
              <w:rPr>
                <w:spacing w:val="-4"/>
              </w:rPr>
              <w:t>&lt;/</w:t>
            </w:r>
            <w:r w:rsidRPr="00EB3F8B">
              <w:rPr>
                <w:color w:val="3F7F7F"/>
                <w:spacing w:val="-4"/>
              </w:rPr>
              <w:t>p</w:t>
            </w:r>
            <w:r w:rsidRPr="00EB3F8B">
              <w:rPr>
                <w:spacing w:val="-4"/>
              </w:rPr>
              <w:t>&gt;</w:t>
            </w:r>
          </w:p>
          <w:p w14:paraId="79EB9DFB" w14:textId="77777777" w:rsidR="00EB3F8B" w:rsidRPr="00EB3F8B" w:rsidRDefault="00EB3F8B" w:rsidP="00EB3F8B">
            <w:pPr>
              <w:pStyle w:val="aa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Pr="00EB3F8B">
              <w:rPr>
                <w:spacing w:val="-4"/>
              </w:rPr>
              <w:t>&lt;</w:t>
            </w:r>
            <w:r w:rsidRPr="00EB3F8B">
              <w:rPr>
                <w:color w:val="3F7F7F"/>
                <w:spacing w:val="-4"/>
              </w:rPr>
              <w:t>p</w:t>
            </w:r>
            <w:r w:rsidRPr="00EB3F8B">
              <w:rPr>
                <w:spacing w:val="-4"/>
              </w:rPr>
              <w:t>&gt;</w:t>
            </w:r>
          </w:p>
          <w:p w14:paraId="5F18AF27" w14:textId="77777777" w:rsidR="00EB3F8B" w:rsidRPr="00EB3F8B" w:rsidRDefault="00EB3F8B" w:rsidP="00EB3F8B">
            <w:pPr>
              <w:pStyle w:val="aa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 HTML5 </w:t>
            </w:r>
            <w:r w:rsidRPr="00EB3F8B">
              <w:rPr>
                <w:rFonts w:hint="eastAsia"/>
                <w:color w:val="000000"/>
                <w:spacing w:val="-4"/>
              </w:rPr>
              <w:t>적용이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확대되는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것은</w:t>
            </w:r>
            <w:r w:rsidRPr="00EB3F8B">
              <w:rPr>
                <w:color w:val="000000"/>
                <w:spacing w:val="-4"/>
              </w:rPr>
              <w:t xml:space="preserve"> SW</w:t>
            </w:r>
            <w:r w:rsidRPr="00EB3F8B">
              <w:rPr>
                <w:rFonts w:hint="eastAsia"/>
                <w:color w:val="000000"/>
                <w:spacing w:val="-4"/>
              </w:rPr>
              <w:t>환경이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설치형에서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클라우드</w:t>
            </w:r>
            <w:r w:rsidRPr="00EB3F8B">
              <w:rPr>
                <w:color w:val="000000"/>
                <w:spacing w:val="-4"/>
              </w:rPr>
              <w:t xml:space="preserve">, </w:t>
            </w:r>
            <w:r w:rsidRPr="00EB3F8B">
              <w:rPr>
                <w:rFonts w:hint="eastAsia"/>
                <w:color w:val="000000"/>
                <w:spacing w:val="-4"/>
              </w:rPr>
              <w:t>웹기반으로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바뀌고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있기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때문이다</w:t>
            </w:r>
            <w:r w:rsidRPr="00EB3F8B">
              <w:rPr>
                <w:color w:val="000000"/>
                <w:spacing w:val="-4"/>
              </w:rPr>
              <w:t>.</w:t>
            </w:r>
          </w:p>
          <w:p w14:paraId="51044681" w14:textId="77777777" w:rsidR="00EB3F8B" w:rsidRPr="00EB3F8B" w:rsidRDefault="00EB3F8B" w:rsidP="00EB3F8B">
            <w:pPr>
              <w:pStyle w:val="aa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 </w:t>
            </w:r>
            <w:r w:rsidRPr="00EB3F8B">
              <w:rPr>
                <w:rFonts w:hint="eastAsia"/>
                <w:color w:val="000000"/>
                <w:spacing w:val="-4"/>
              </w:rPr>
              <w:t>특히</w:t>
            </w:r>
            <w:r w:rsidRPr="00EB3F8B">
              <w:rPr>
                <w:color w:val="000000"/>
                <w:spacing w:val="-4"/>
              </w:rPr>
              <w:t xml:space="preserve">, </w:t>
            </w:r>
            <w:r w:rsidRPr="00EB3F8B">
              <w:rPr>
                <w:rFonts w:hint="eastAsia"/>
                <w:color w:val="000000"/>
                <w:spacing w:val="-4"/>
              </w:rPr>
              <w:t>운영체제</w:t>
            </w:r>
            <w:r w:rsidRPr="00EB3F8B">
              <w:rPr>
                <w:color w:val="000000"/>
                <w:spacing w:val="-4"/>
              </w:rPr>
              <w:t>(OS)</w:t>
            </w:r>
            <w:r w:rsidRPr="00EB3F8B">
              <w:rPr>
                <w:rFonts w:hint="eastAsia"/>
                <w:color w:val="000000"/>
                <w:spacing w:val="-4"/>
              </w:rPr>
              <w:t>와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기기에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상관없이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동일한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업무환경을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제공해야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하는</w:t>
            </w:r>
          </w:p>
          <w:p w14:paraId="2C11ACD0" w14:textId="77777777" w:rsidR="00EB3F8B" w:rsidRPr="00EB3F8B" w:rsidRDefault="00EB3F8B" w:rsidP="00EB3F8B">
            <w:pPr>
              <w:pStyle w:val="aa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 </w:t>
            </w:r>
            <w:r w:rsidRPr="00EB3F8B">
              <w:rPr>
                <w:rFonts w:hint="eastAsia"/>
                <w:color w:val="000000"/>
                <w:spacing w:val="-4"/>
              </w:rPr>
              <w:t>기능이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중요해지면서</w:t>
            </w:r>
            <w:r w:rsidRPr="00EB3F8B">
              <w:rPr>
                <w:color w:val="000000"/>
                <w:spacing w:val="-4"/>
              </w:rPr>
              <w:t xml:space="preserve"> HTML5 </w:t>
            </w:r>
            <w:r w:rsidRPr="00EB3F8B">
              <w:rPr>
                <w:rFonts w:hint="eastAsia"/>
                <w:color w:val="000000"/>
                <w:spacing w:val="-4"/>
              </w:rPr>
              <w:t>적용이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확대되고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있다</w:t>
            </w:r>
            <w:r w:rsidRPr="00EB3F8B">
              <w:rPr>
                <w:color w:val="000000"/>
                <w:spacing w:val="-4"/>
              </w:rPr>
              <w:t>.</w:t>
            </w:r>
          </w:p>
          <w:p w14:paraId="3D1F7B42" w14:textId="77777777" w:rsidR="00EB3F8B" w:rsidRPr="00EB3F8B" w:rsidRDefault="00EB3F8B" w:rsidP="00EB3F8B">
            <w:pPr>
              <w:pStyle w:val="aa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Pr="00EB3F8B">
              <w:rPr>
                <w:spacing w:val="-4"/>
              </w:rPr>
              <w:t>&lt;/</w:t>
            </w:r>
            <w:r w:rsidRPr="00EB3F8B">
              <w:rPr>
                <w:color w:val="3F7F7F"/>
                <w:spacing w:val="-4"/>
              </w:rPr>
              <w:t>p</w:t>
            </w:r>
            <w:r w:rsidRPr="00EB3F8B">
              <w:rPr>
                <w:spacing w:val="-4"/>
              </w:rPr>
              <w:t>&gt;</w:t>
            </w:r>
          </w:p>
          <w:p w14:paraId="7BC868B1" w14:textId="77777777" w:rsidR="00EB3F8B" w:rsidRPr="00EB3F8B" w:rsidRDefault="00EB3F8B" w:rsidP="00EB3F8B">
            <w:pPr>
              <w:pStyle w:val="aa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Pr="00EB3F8B">
              <w:rPr>
                <w:spacing w:val="-4"/>
              </w:rPr>
              <w:t>&lt;</w:t>
            </w:r>
            <w:r w:rsidRPr="00EB3F8B">
              <w:rPr>
                <w:color w:val="3F7F7F"/>
                <w:spacing w:val="-4"/>
              </w:rPr>
              <w:t>p</w:t>
            </w:r>
            <w:r w:rsidRPr="00EB3F8B">
              <w:rPr>
                <w:spacing w:val="-4"/>
              </w:rPr>
              <w:t>&gt;</w:t>
            </w:r>
          </w:p>
          <w:p w14:paraId="526546B6" w14:textId="77777777" w:rsidR="00EB3F8B" w:rsidRPr="00EB3F8B" w:rsidRDefault="00EB3F8B" w:rsidP="00EB3F8B">
            <w:pPr>
              <w:pStyle w:val="aa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 </w:t>
            </w:r>
            <w:r w:rsidRPr="00EB3F8B">
              <w:rPr>
                <w:rFonts w:hint="eastAsia"/>
                <w:color w:val="000000"/>
                <w:spacing w:val="-4"/>
              </w:rPr>
              <w:t>지난달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전자문서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전문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기업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유니닥스는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액티브엑스를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사용하지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않은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웹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전용</w:t>
            </w:r>
            <w:r w:rsidRPr="00EB3F8B">
              <w:rPr>
                <w:color w:val="000000"/>
                <w:spacing w:val="-4"/>
              </w:rPr>
              <w:t xml:space="preserve"> PDF </w:t>
            </w:r>
            <w:r w:rsidRPr="00EB3F8B">
              <w:rPr>
                <w:rFonts w:hint="eastAsia"/>
                <w:color w:val="000000"/>
                <w:spacing w:val="-4"/>
              </w:rPr>
              <w:t>뷰어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솔루션</w:t>
            </w:r>
          </w:p>
          <w:p w14:paraId="12568A10" w14:textId="77777777" w:rsidR="00EB3F8B" w:rsidRPr="00EB3F8B" w:rsidRDefault="00EB3F8B" w:rsidP="00EB3F8B">
            <w:pPr>
              <w:pStyle w:val="aa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'</w:t>
            </w:r>
            <w:r w:rsidRPr="00EB3F8B">
              <w:rPr>
                <w:rFonts w:hint="eastAsia"/>
                <w:color w:val="000000"/>
                <w:spacing w:val="-4"/>
              </w:rPr>
              <w:t>이지피디에프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웹뷰어</w:t>
            </w:r>
            <w:r w:rsidRPr="00EB3F8B">
              <w:rPr>
                <w:color w:val="000000"/>
                <w:spacing w:val="-4"/>
              </w:rPr>
              <w:t>(ezPDF WebViewer)'</w:t>
            </w:r>
            <w:r w:rsidRPr="00EB3F8B">
              <w:rPr>
                <w:rFonts w:hint="eastAsia"/>
                <w:color w:val="000000"/>
                <w:spacing w:val="-4"/>
              </w:rPr>
              <w:t>를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출시했다</w:t>
            </w:r>
            <w:r w:rsidRPr="00EB3F8B">
              <w:rPr>
                <w:color w:val="000000"/>
                <w:spacing w:val="-4"/>
              </w:rPr>
              <w:t xml:space="preserve">. </w:t>
            </w:r>
            <w:r w:rsidRPr="00EB3F8B">
              <w:rPr>
                <w:rFonts w:hint="eastAsia"/>
                <w:color w:val="000000"/>
                <w:spacing w:val="-4"/>
              </w:rPr>
              <w:t>액티브</w:t>
            </w:r>
            <w:r w:rsidRPr="00EB3F8B">
              <w:rPr>
                <w:color w:val="000000"/>
                <w:spacing w:val="-4"/>
              </w:rPr>
              <w:t xml:space="preserve">X </w:t>
            </w:r>
            <w:r w:rsidRPr="00EB3F8B">
              <w:rPr>
                <w:rFonts w:hint="eastAsia"/>
                <w:color w:val="000000"/>
                <w:spacing w:val="-4"/>
              </w:rPr>
              <w:t>등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별도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프로그램을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설치하지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않고</w:t>
            </w:r>
          </w:p>
          <w:p w14:paraId="1CFB4867" w14:textId="77777777" w:rsidR="00EB3F8B" w:rsidRPr="00EB3F8B" w:rsidRDefault="00EB3F8B" w:rsidP="00EB3F8B">
            <w:pPr>
              <w:pStyle w:val="aa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 </w:t>
            </w:r>
            <w:r w:rsidRPr="00EB3F8B">
              <w:rPr>
                <w:rFonts w:hint="eastAsia"/>
                <w:color w:val="000000"/>
                <w:spacing w:val="-4"/>
              </w:rPr>
              <w:t>웹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상에서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바로</w:t>
            </w:r>
            <w:r w:rsidRPr="00EB3F8B">
              <w:rPr>
                <w:color w:val="000000"/>
                <w:spacing w:val="-4"/>
              </w:rPr>
              <w:t xml:space="preserve"> PDF </w:t>
            </w:r>
            <w:r w:rsidRPr="00EB3F8B">
              <w:rPr>
                <w:rFonts w:hint="eastAsia"/>
                <w:color w:val="000000"/>
                <w:spacing w:val="-4"/>
              </w:rPr>
              <w:t>파일을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열람할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수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있다</w:t>
            </w:r>
            <w:r w:rsidRPr="00EB3F8B">
              <w:rPr>
                <w:color w:val="000000"/>
                <w:spacing w:val="-4"/>
              </w:rPr>
              <w:t>.</w:t>
            </w:r>
          </w:p>
          <w:p w14:paraId="6F1560EC" w14:textId="77777777" w:rsidR="00EB3F8B" w:rsidRPr="00EB3F8B" w:rsidRDefault="00EB3F8B" w:rsidP="00EB3F8B">
            <w:pPr>
              <w:pStyle w:val="aa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Pr="00EB3F8B">
              <w:rPr>
                <w:spacing w:val="-4"/>
              </w:rPr>
              <w:t>&lt;/</w:t>
            </w:r>
            <w:r w:rsidRPr="00EB3F8B">
              <w:rPr>
                <w:color w:val="3F7F7F"/>
                <w:spacing w:val="-4"/>
              </w:rPr>
              <w:t>p</w:t>
            </w:r>
            <w:r w:rsidRPr="00EB3F8B">
              <w:rPr>
                <w:spacing w:val="-4"/>
              </w:rPr>
              <w:t>&gt;</w:t>
            </w:r>
          </w:p>
          <w:p w14:paraId="22341ED8" w14:textId="77777777" w:rsidR="00EB3F8B" w:rsidRPr="00EB3F8B" w:rsidRDefault="00EB3F8B" w:rsidP="00EB3F8B">
            <w:pPr>
              <w:pStyle w:val="aa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Pr="00EB3F8B">
              <w:rPr>
                <w:spacing w:val="-4"/>
              </w:rPr>
              <w:t>&lt;</w:t>
            </w:r>
            <w:r w:rsidRPr="00EB3F8B">
              <w:rPr>
                <w:color w:val="3F7F7F"/>
                <w:spacing w:val="-4"/>
              </w:rPr>
              <w:t>p</w:t>
            </w:r>
            <w:r w:rsidRPr="00EB3F8B">
              <w:rPr>
                <w:spacing w:val="-4"/>
              </w:rPr>
              <w:t>&gt;</w:t>
            </w:r>
          </w:p>
          <w:p w14:paraId="44900788" w14:textId="77777777" w:rsidR="00EB3F8B" w:rsidRPr="00EB3F8B" w:rsidRDefault="00EB3F8B" w:rsidP="00EB3F8B">
            <w:pPr>
              <w:pStyle w:val="aa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 </w:t>
            </w:r>
            <w:r w:rsidRPr="00EB3F8B">
              <w:rPr>
                <w:rFonts w:hint="eastAsia"/>
                <w:color w:val="000000"/>
                <w:spacing w:val="-4"/>
              </w:rPr>
              <w:t>클라우드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솔루션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업체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이노그리드는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자사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퍼블릭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클라우드서비스</w:t>
            </w:r>
            <w:r w:rsidRPr="00EB3F8B">
              <w:rPr>
                <w:color w:val="000000"/>
                <w:spacing w:val="-4"/>
              </w:rPr>
              <w:t>(IaaS) '</w:t>
            </w:r>
            <w:r w:rsidRPr="00EB3F8B">
              <w:rPr>
                <w:rFonts w:hint="eastAsia"/>
                <w:color w:val="000000"/>
                <w:spacing w:val="-4"/>
              </w:rPr>
              <w:t>클라우드잇</w:t>
            </w:r>
            <w:r w:rsidRPr="00EB3F8B">
              <w:rPr>
                <w:color w:val="000000"/>
                <w:spacing w:val="-4"/>
              </w:rPr>
              <w:t>'</w:t>
            </w:r>
            <w:r w:rsidRPr="00EB3F8B">
              <w:rPr>
                <w:rFonts w:hint="eastAsia"/>
                <w:color w:val="000000"/>
                <w:spacing w:val="-4"/>
              </w:rPr>
              <w:t>에</w:t>
            </w:r>
            <w:r w:rsidRPr="00EB3F8B">
              <w:rPr>
                <w:color w:val="000000"/>
                <w:spacing w:val="-4"/>
              </w:rPr>
              <w:t xml:space="preserve"> HTML5</w:t>
            </w:r>
            <w:r w:rsidRPr="00EB3F8B">
              <w:rPr>
                <w:rFonts w:hint="eastAsia"/>
                <w:color w:val="000000"/>
                <w:spacing w:val="-4"/>
              </w:rPr>
              <w:t>기술을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적용했다</w:t>
            </w:r>
            <w:r w:rsidRPr="00EB3F8B">
              <w:rPr>
                <w:color w:val="000000"/>
                <w:spacing w:val="-4"/>
              </w:rPr>
              <w:t>.</w:t>
            </w:r>
          </w:p>
          <w:p w14:paraId="647DB5AF" w14:textId="77777777" w:rsidR="00EB3F8B" w:rsidRPr="00EB3F8B" w:rsidRDefault="00EB3F8B" w:rsidP="00EB3F8B">
            <w:pPr>
              <w:pStyle w:val="aa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 </w:t>
            </w:r>
            <w:r w:rsidRPr="00EB3F8B">
              <w:rPr>
                <w:rFonts w:hint="eastAsia"/>
                <w:color w:val="000000"/>
                <w:spacing w:val="-4"/>
              </w:rPr>
              <w:t>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회사는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웹표준을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구현해</w:t>
            </w:r>
            <w:r w:rsidRPr="00EB3F8B">
              <w:rPr>
                <w:color w:val="000000"/>
                <w:spacing w:val="-4"/>
              </w:rPr>
              <w:t xml:space="preserve"> PC</w:t>
            </w:r>
            <w:r w:rsidRPr="00EB3F8B">
              <w:rPr>
                <w:rFonts w:hint="eastAsia"/>
                <w:color w:val="000000"/>
                <w:spacing w:val="-4"/>
              </w:rPr>
              <w:t>나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태블릿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환경</w:t>
            </w:r>
            <w:r w:rsidRPr="00EB3F8B">
              <w:rPr>
                <w:color w:val="000000"/>
                <w:spacing w:val="-4"/>
              </w:rPr>
              <w:t xml:space="preserve">(iOS, </w:t>
            </w:r>
            <w:r w:rsidRPr="00EB3F8B">
              <w:rPr>
                <w:rFonts w:hint="eastAsia"/>
                <w:color w:val="000000"/>
                <w:spacing w:val="-4"/>
              </w:rPr>
              <w:t>안드로이드</w:t>
            </w:r>
            <w:r w:rsidRPr="00EB3F8B">
              <w:rPr>
                <w:color w:val="000000"/>
                <w:spacing w:val="-4"/>
              </w:rPr>
              <w:t xml:space="preserve">), </w:t>
            </w:r>
            <w:r w:rsidRPr="00EB3F8B">
              <w:rPr>
                <w:rFonts w:hint="eastAsia"/>
                <w:color w:val="000000"/>
                <w:spacing w:val="-4"/>
              </w:rPr>
              <w:t>셋톱박스</w:t>
            </w:r>
            <w:r w:rsidRPr="00EB3F8B">
              <w:rPr>
                <w:color w:val="000000"/>
                <w:spacing w:val="-4"/>
              </w:rPr>
              <w:t>(IPTV)</w:t>
            </w:r>
            <w:r w:rsidRPr="00EB3F8B">
              <w:rPr>
                <w:rFonts w:hint="eastAsia"/>
                <w:color w:val="000000"/>
                <w:spacing w:val="-4"/>
              </w:rPr>
              <w:t>등에서도</w:t>
            </w:r>
          </w:p>
          <w:p w14:paraId="45AFED24" w14:textId="77777777" w:rsidR="00EB3F8B" w:rsidRPr="00EB3F8B" w:rsidRDefault="00EB3F8B" w:rsidP="00EB3F8B">
            <w:pPr>
              <w:pStyle w:val="aa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 </w:t>
            </w:r>
            <w:r w:rsidRPr="00EB3F8B">
              <w:rPr>
                <w:rFonts w:hint="eastAsia"/>
                <w:color w:val="000000"/>
                <w:spacing w:val="-4"/>
              </w:rPr>
              <w:t>추가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프로그램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없이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클라우드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서비스를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활용할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수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있게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했다</w:t>
            </w:r>
            <w:r w:rsidRPr="00EB3F8B">
              <w:rPr>
                <w:color w:val="000000"/>
                <w:spacing w:val="-4"/>
              </w:rPr>
              <w:t>.</w:t>
            </w:r>
          </w:p>
          <w:p w14:paraId="09294D81" w14:textId="77777777" w:rsidR="00EB3F8B" w:rsidRPr="00EB3F8B" w:rsidRDefault="00EB3F8B" w:rsidP="00EB3F8B">
            <w:pPr>
              <w:pStyle w:val="aa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Pr="00EB3F8B">
              <w:rPr>
                <w:spacing w:val="-4"/>
              </w:rPr>
              <w:t>&lt;/</w:t>
            </w:r>
            <w:r w:rsidRPr="00EB3F8B">
              <w:rPr>
                <w:color w:val="3F7F7F"/>
                <w:spacing w:val="-4"/>
              </w:rPr>
              <w:t>p</w:t>
            </w:r>
            <w:r w:rsidRPr="00EB3F8B">
              <w:rPr>
                <w:spacing w:val="-4"/>
              </w:rPr>
              <w:t>&gt;</w:t>
            </w:r>
          </w:p>
          <w:p w14:paraId="108F1606" w14:textId="77777777" w:rsidR="00EB3F8B" w:rsidRPr="00EB3F8B" w:rsidRDefault="00EB3F8B" w:rsidP="00EB3F8B">
            <w:pPr>
              <w:pStyle w:val="aa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Pr="00EB3F8B">
              <w:rPr>
                <w:spacing w:val="-4"/>
              </w:rPr>
              <w:t>&lt;</w:t>
            </w:r>
            <w:r w:rsidRPr="00EB3F8B">
              <w:rPr>
                <w:color w:val="3F7F7F"/>
                <w:spacing w:val="-4"/>
              </w:rPr>
              <w:t>p</w:t>
            </w:r>
            <w:r w:rsidRPr="00EB3F8B">
              <w:rPr>
                <w:spacing w:val="-4"/>
              </w:rPr>
              <w:t>&gt;</w:t>
            </w:r>
          </w:p>
          <w:p w14:paraId="5C4C9495" w14:textId="77777777" w:rsidR="00EB3F8B" w:rsidRPr="00EB3F8B" w:rsidRDefault="00EB3F8B" w:rsidP="00EB3F8B">
            <w:pPr>
              <w:pStyle w:val="aa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</w:t>
            </w:r>
            <w:r w:rsidRPr="00EB3F8B">
              <w:rPr>
                <w:rFonts w:hint="eastAsia"/>
                <w:color w:val="000000"/>
                <w:spacing w:val="-4"/>
              </w:rPr>
              <w:t>기업내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정보시스템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구축에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활용되는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사용자인터페이스</w:t>
            </w:r>
            <w:r w:rsidRPr="00EB3F8B">
              <w:rPr>
                <w:color w:val="000000"/>
                <w:spacing w:val="-4"/>
              </w:rPr>
              <w:t xml:space="preserve">(UI), </w:t>
            </w:r>
            <w:r w:rsidRPr="00EB3F8B">
              <w:rPr>
                <w:rFonts w:hint="eastAsia"/>
                <w:color w:val="000000"/>
                <w:spacing w:val="-4"/>
              </w:rPr>
              <w:t>사용자경험</w:t>
            </w:r>
            <w:r w:rsidRPr="00EB3F8B">
              <w:rPr>
                <w:color w:val="000000"/>
                <w:spacing w:val="-4"/>
              </w:rPr>
              <w:t xml:space="preserve">(UX) </w:t>
            </w:r>
            <w:r w:rsidRPr="00EB3F8B">
              <w:rPr>
                <w:rFonts w:hint="eastAsia"/>
                <w:color w:val="000000"/>
                <w:spacing w:val="-4"/>
              </w:rPr>
              <w:t>플랫폼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전문업체들은</w:t>
            </w:r>
          </w:p>
          <w:p w14:paraId="00ECFF02" w14:textId="77777777" w:rsidR="00EB3F8B" w:rsidRPr="00EB3F8B" w:rsidRDefault="00EB3F8B" w:rsidP="00EB3F8B">
            <w:pPr>
              <w:pStyle w:val="aa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HTML5 </w:t>
            </w:r>
            <w:r w:rsidRPr="00EB3F8B">
              <w:rPr>
                <w:rFonts w:hint="eastAsia"/>
                <w:color w:val="000000"/>
                <w:spacing w:val="-4"/>
              </w:rPr>
              <w:t>적용을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확대하고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있다</w:t>
            </w:r>
            <w:r w:rsidRPr="00EB3F8B">
              <w:rPr>
                <w:color w:val="000000"/>
                <w:spacing w:val="-4"/>
              </w:rPr>
              <w:t xml:space="preserve">. </w:t>
            </w:r>
            <w:r w:rsidRPr="00EB3F8B">
              <w:rPr>
                <w:rFonts w:hint="eastAsia"/>
                <w:color w:val="000000"/>
                <w:spacing w:val="-4"/>
              </w:rPr>
              <w:t>인스웨이브시스템즈</w:t>
            </w:r>
            <w:r w:rsidRPr="00EB3F8B">
              <w:rPr>
                <w:color w:val="000000"/>
                <w:spacing w:val="-4"/>
              </w:rPr>
              <w:t xml:space="preserve">, </w:t>
            </w:r>
            <w:r w:rsidRPr="00EB3F8B">
              <w:rPr>
                <w:rFonts w:hint="eastAsia"/>
                <w:color w:val="000000"/>
                <w:spacing w:val="-4"/>
              </w:rPr>
              <w:t>투비소프트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등은</w:t>
            </w:r>
            <w:r w:rsidRPr="00EB3F8B">
              <w:rPr>
                <w:color w:val="000000"/>
                <w:spacing w:val="-4"/>
              </w:rPr>
              <w:t xml:space="preserve"> UI </w:t>
            </w:r>
            <w:r w:rsidRPr="00EB3F8B">
              <w:rPr>
                <w:rFonts w:hint="eastAsia"/>
                <w:color w:val="000000"/>
                <w:spacing w:val="-4"/>
              </w:rPr>
              <w:t>플랫폼을</w:t>
            </w:r>
            <w:r w:rsidRPr="00EB3F8B">
              <w:rPr>
                <w:color w:val="000000"/>
                <w:spacing w:val="-4"/>
              </w:rPr>
              <w:t xml:space="preserve"> HTML5</w:t>
            </w:r>
            <w:r w:rsidRPr="00EB3F8B">
              <w:rPr>
                <w:rFonts w:hint="eastAsia"/>
                <w:color w:val="000000"/>
                <w:spacing w:val="-4"/>
              </w:rPr>
              <w:t>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구현해</w:t>
            </w:r>
          </w:p>
          <w:p w14:paraId="1EFFB244" w14:textId="77777777" w:rsidR="00EB3F8B" w:rsidRPr="00EB3F8B" w:rsidRDefault="00EB3F8B" w:rsidP="00EB3F8B">
            <w:pPr>
              <w:pStyle w:val="aa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</w:t>
            </w:r>
            <w:r w:rsidRPr="00EB3F8B">
              <w:rPr>
                <w:rFonts w:hint="eastAsia"/>
                <w:color w:val="000000"/>
                <w:spacing w:val="-4"/>
              </w:rPr>
              <w:t>액티브</w:t>
            </w:r>
            <w:r w:rsidRPr="00EB3F8B">
              <w:rPr>
                <w:color w:val="000000"/>
                <w:spacing w:val="-4"/>
              </w:rPr>
              <w:t xml:space="preserve">X </w:t>
            </w:r>
            <w:r w:rsidRPr="00EB3F8B">
              <w:rPr>
                <w:rFonts w:hint="eastAsia"/>
                <w:color w:val="000000"/>
                <w:spacing w:val="-4"/>
              </w:rPr>
              <w:t>등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별도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추가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프로그램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설치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없이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사용할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수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있게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했다</w:t>
            </w:r>
            <w:r w:rsidRPr="00EB3F8B">
              <w:rPr>
                <w:color w:val="000000"/>
                <w:spacing w:val="-4"/>
              </w:rPr>
              <w:t>.</w:t>
            </w:r>
          </w:p>
          <w:p w14:paraId="52669991" w14:textId="77777777" w:rsidR="00EB3F8B" w:rsidRPr="00EB3F8B" w:rsidRDefault="00EB3F8B" w:rsidP="00EB3F8B">
            <w:pPr>
              <w:pStyle w:val="aa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Pr="00EB3F8B">
              <w:rPr>
                <w:spacing w:val="-4"/>
              </w:rPr>
              <w:t>&lt;/</w:t>
            </w:r>
            <w:r w:rsidRPr="00EB3F8B">
              <w:rPr>
                <w:color w:val="3F7F7F"/>
                <w:spacing w:val="-4"/>
              </w:rPr>
              <w:t>p</w:t>
            </w:r>
            <w:r w:rsidRPr="00EB3F8B">
              <w:rPr>
                <w:spacing w:val="-4"/>
              </w:rPr>
              <w:t>&gt;</w:t>
            </w:r>
          </w:p>
          <w:p w14:paraId="451E443A" w14:textId="77777777" w:rsidR="00EB3F8B" w:rsidRPr="00EB3F8B" w:rsidRDefault="00EB3F8B" w:rsidP="00EB3F8B">
            <w:pPr>
              <w:pStyle w:val="aa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Pr="00EB3F8B">
              <w:rPr>
                <w:spacing w:val="-4"/>
              </w:rPr>
              <w:t>&lt;</w:t>
            </w:r>
            <w:r w:rsidRPr="00EB3F8B">
              <w:rPr>
                <w:color w:val="3F7F7F"/>
                <w:spacing w:val="-4"/>
              </w:rPr>
              <w:t>p</w:t>
            </w:r>
            <w:r w:rsidRPr="00EB3F8B">
              <w:rPr>
                <w:spacing w:val="-4"/>
              </w:rPr>
              <w:t>&gt;</w:t>
            </w:r>
          </w:p>
          <w:p w14:paraId="352C407C" w14:textId="77777777" w:rsidR="00EB3F8B" w:rsidRPr="00EB3F8B" w:rsidRDefault="00EB3F8B" w:rsidP="00EB3F8B">
            <w:pPr>
              <w:pStyle w:val="aa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 </w:t>
            </w:r>
            <w:r w:rsidRPr="00EB3F8B">
              <w:rPr>
                <w:rFonts w:hint="eastAsia"/>
                <w:color w:val="000000"/>
                <w:spacing w:val="-4"/>
              </w:rPr>
              <w:t>해외에서도</w:t>
            </w:r>
            <w:r w:rsidRPr="00EB3F8B">
              <w:rPr>
                <w:color w:val="000000"/>
                <w:spacing w:val="-4"/>
              </w:rPr>
              <w:t xml:space="preserve"> HTML5 </w:t>
            </w:r>
            <w:r w:rsidRPr="00EB3F8B">
              <w:rPr>
                <w:rFonts w:hint="eastAsia"/>
                <w:color w:val="000000"/>
                <w:spacing w:val="-4"/>
              </w:rPr>
              <w:t>표준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발표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이후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올해부터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플러그인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사용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웹솔루션이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줄어들고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있다</w:t>
            </w:r>
            <w:r w:rsidRPr="00EB3F8B">
              <w:rPr>
                <w:color w:val="000000"/>
                <w:spacing w:val="-4"/>
              </w:rPr>
              <w:t>.</w:t>
            </w:r>
          </w:p>
          <w:p w14:paraId="7DB29F99" w14:textId="77777777" w:rsidR="00EB3F8B" w:rsidRPr="00EB3F8B" w:rsidRDefault="00EB3F8B" w:rsidP="00EB3F8B">
            <w:pPr>
              <w:pStyle w:val="aa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 </w:t>
            </w:r>
            <w:r w:rsidRPr="00EB3F8B">
              <w:rPr>
                <w:rFonts w:hint="eastAsia"/>
                <w:color w:val="000000"/>
                <w:spacing w:val="-4"/>
              </w:rPr>
              <w:t>애플은</w:t>
            </w:r>
            <w:r w:rsidRPr="00EB3F8B">
              <w:rPr>
                <w:color w:val="000000"/>
                <w:spacing w:val="-4"/>
              </w:rPr>
              <w:t xml:space="preserve"> HTML5</w:t>
            </w:r>
            <w:r w:rsidRPr="00EB3F8B">
              <w:rPr>
                <w:rFonts w:hint="eastAsia"/>
                <w:color w:val="000000"/>
                <w:spacing w:val="-4"/>
              </w:rPr>
              <w:t>를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이전부터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표준으로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사용하고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있으며</w:t>
            </w:r>
            <w:r w:rsidRPr="00EB3F8B">
              <w:rPr>
                <w:color w:val="000000"/>
                <w:spacing w:val="-4"/>
              </w:rPr>
              <w:t>,</w:t>
            </w:r>
          </w:p>
          <w:p w14:paraId="48A1A685" w14:textId="77777777" w:rsidR="00EB3F8B" w:rsidRPr="00EB3F8B" w:rsidRDefault="00EB3F8B" w:rsidP="00EB3F8B">
            <w:pPr>
              <w:pStyle w:val="aa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 </w:t>
            </w:r>
            <w:r w:rsidRPr="00EB3F8B">
              <w:rPr>
                <w:rFonts w:hint="eastAsia"/>
                <w:color w:val="000000"/>
                <w:spacing w:val="-4"/>
              </w:rPr>
              <w:t>구글도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이달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초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크롬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브라우저에서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플래시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지원을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줄이고</w:t>
            </w:r>
            <w:r w:rsidRPr="00EB3F8B">
              <w:rPr>
                <w:color w:val="000000"/>
                <w:spacing w:val="-4"/>
              </w:rPr>
              <w:t xml:space="preserve"> SW</w:t>
            </w:r>
            <w:r w:rsidRPr="00EB3F8B">
              <w:rPr>
                <w:rFonts w:hint="eastAsia"/>
                <w:color w:val="000000"/>
                <w:spacing w:val="-4"/>
              </w:rPr>
              <w:t>개발자들에게</w:t>
            </w:r>
            <w:r w:rsidRPr="00EB3F8B">
              <w:rPr>
                <w:color w:val="000000"/>
                <w:spacing w:val="-4"/>
              </w:rPr>
              <w:t xml:space="preserve"> HTML5</w:t>
            </w:r>
            <w:r w:rsidRPr="00EB3F8B">
              <w:rPr>
                <w:rFonts w:hint="eastAsia"/>
                <w:color w:val="000000"/>
                <w:spacing w:val="-4"/>
              </w:rPr>
              <w:t>를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사용을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권장한다고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발표했다</w:t>
            </w:r>
            <w:r w:rsidRPr="00EB3F8B">
              <w:rPr>
                <w:color w:val="000000"/>
                <w:spacing w:val="-4"/>
              </w:rPr>
              <w:t>.</w:t>
            </w:r>
          </w:p>
          <w:p w14:paraId="7C7E128E" w14:textId="77777777" w:rsidR="00EB3F8B" w:rsidRPr="00EB3F8B" w:rsidRDefault="00EB3F8B" w:rsidP="00EB3F8B">
            <w:pPr>
              <w:pStyle w:val="aa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Pr="00EB3F8B">
              <w:rPr>
                <w:spacing w:val="-4"/>
              </w:rPr>
              <w:t>&lt;/</w:t>
            </w:r>
            <w:r w:rsidRPr="00EB3F8B">
              <w:rPr>
                <w:color w:val="3F7F7F"/>
                <w:spacing w:val="-4"/>
              </w:rPr>
              <w:t>p</w:t>
            </w:r>
            <w:r w:rsidRPr="00EB3F8B">
              <w:rPr>
                <w:spacing w:val="-4"/>
              </w:rPr>
              <w:t>&gt;</w:t>
            </w:r>
          </w:p>
          <w:p w14:paraId="0B9AD46A" w14:textId="77777777" w:rsidR="00EB3F8B" w:rsidRPr="00EB3F8B" w:rsidRDefault="00EB3F8B" w:rsidP="00EB3F8B">
            <w:pPr>
              <w:pStyle w:val="aa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</w:t>
            </w:r>
            <w:r w:rsidRPr="00EB3F8B">
              <w:rPr>
                <w:spacing w:val="-4"/>
              </w:rPr>
              <w:t>&lt;/</w:t>
            </w:r>
            <w:r w:rsidRPr="00EB3F8B">
              <w:rPr>
                <w:color w:val="3F7F7F"/>
                <w:spacing w:val="-4"/>
              </w:rPr>
              <w:t>div</w:t>
            </w:r>
            <w:r w:rsidRPr="00EB3F8B">
              <w:rPr>
                <w:spacing w:val="-4"/>
              </w:rPr>
              <w:t>&gt;</w:t>
            </w:r>
            <w:r w:rsidRPr="00EB3F8B">
              <w:rPr>
                <w:color w:val="000000"/>
                <w:spacing w:val="-4"/>
              </w:rPr>
              <w:t xml:space="preserve">        </w:t>
            </w:r>
          </w:p>
          <w:p w14:paraId="4DD39FAD" w14:textId="77777777" w:rsidR="00EB3F8B" w:rsidRPr="00EB3F8B" w:rsidRDefault="00EB3F8B" w:rsidP="00EB3F8B">
            <w:pPr>
              <w:pStyle w:val="aa"/>
              <w:rPr>
                <w:spacing w:val="-4"/>
              </w:rPr>
            </w:pPr>
            <w:r w:rsidRPr="00EB3F8B">
              <w:rPr>
                <w:spacing w:val="-4"/>
              </w:rPr>
              <w:t>&lt;/</w:t>
            </w:r>
            <w:r w:rsidRPr="00EB3F8B">
              <w:rPr>
                <w:color w:val="3F7F7F"/>
                <w:spacing w:val="-4"/>
              </w:rPr>
              <w:t>body</w:t>
            </w:r>
            <w:r w:rsidRPr="00EB3F8B">
              <w:rPr>
                <w:spacing w:val="-4"/>
              </w:rPr>
              <w:t>&gt;</w:t>
            </w:r>
          </w:p>
          <w:p w14:paraId="1F593C46" w14:textId="4AA1A064" w:rsidR="0096324C" w:rsidRPr="00EB3F8B" w:rsidRDefault="00EB3F8B" w:rsidP="00EB3F8B">
            <w:pPr>
              <w:pStyle w:val="aa"/>
              <w:rPr>
                <w:spacing w:val="-4"/>
              </w:rPr>
            </w:pPr>
            <w:r w:rsidRPr="00EB3F8B">
              <w:rPr>
                <w:spacing w:val="-4"/>
              </w:rPr>
              <w:t>&lt;/</w:t>
            </w:r>
            <w:r w:rsidRPr="00EB3F8B">
              <w:rPr>
                <w:color w:val="3F7F7F"/>
                <w:spacing w:val="-4"/>
              </w:rPr>
              <w:t>html</w:t>
            </w:r>
            <w:r w:rsidRPr="00EB3F8B">
              <w:rPr>
                <w:spacing w:val="-4"/>
              </w:rPr>
              <w:t>&gt;</w:t>
            </w:r>
          </w:p>
        </w:tc>
      </w:tr>
    </w:tbl>
    <w:p w14:paraId="154626B3" w14:textId="4175AB3C" w:rsidR="0096324C" w:rsidRDefault="0096324C" w:rsidP="0096324C"/>
    <w:p w14:paraId="5A36E241" w14:textId="75332DA1" w:rsidR="00C47CF5" w:rsidRDefault="00C47CF5" w:rsidP="0096324C"/>
    <w:p w14:paraId="476A6A68" w14:textId="4D4032E8" w:rsidR="00C47CF5" w:rsidRDefault="00C47CF5" w:rsidP="00C47CF5">
      <w:pPr>
        <w:pStyle w:val="3"/>
      </w:pPr>
      <w:r w:rsidRPr="00C47CF5">
        <w:lastRenderedPageBreak/>
        <w:t>http://localhost:8088/03/news07.html</w:t>
      </w:r>
    </w:p>
    <w:p w14:paraId="69F8407F" w14:textId="4669A6C4" w:rsidR="00C55B0F" w:rsidRDefault="00C47CF5" w:rsidP="0096324C">
      <w:r>
        <w:rPr>
          <w:noProof/>
        </w:rPr>
        <w:drawing>
          <wp:inline distT="0" distB="0" distL="0" distR="0" wp14:anchorId="5E2F8A0A" wp14:editId="24252E80">
            <wp:extent cx="6645910" cy="615823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5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226D" w14:textId="77777777" w:rsidR="00C71AE6" w:rsidRDefault="00C71AE6" w:rsidP="0096324C"/>
    <w:p w14:paraId="51332363" w14:textId="77777777" w:rsidR="00C71AE6" w:rsidRDefault="00C71AE6" w:rsidP="0096324C"/>
    <w:p w14:paraId="17F63329" w14:textId="77777777" w:rsidR="00C55B0F" w:rsidRDefault="00C55B0F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5B156B48" w14:textId="049FAE0D" w:rsidR="00C55B0F" w:rsidRDefault="00C55B0F" w:rsidP="00C71AE6">
      <w:pPr>
        <w:pStyle w:val="3"/>
      </w:pPr>
      <w:r>
        <w:rPr>
          <w:rFonts w:hint="eastAsia"/>
        </w:rPr>
        <w:lastRenderedPageBreak/>
        <w:t>03/news</w:t>
      </w:r>
      <w:r>
        <w:t>08.html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55B0F" w:rsidRPr="00EB3F8B" w14:paraId="12560D72" w14:textId="77777777" w:rsidTr="00EE4DD9">
        <w:tc>
          <w:tcPr>
            <w:tcW w:w="10456" w:type="dxa"/>
          </w:tcPr>
          <w:p w14:paraId="55E8F7F1" w14:textId="77777777" w:rsidR="00C55B0F" w:rsidRDefault="00C55B0F" w:rsidP="00C55B0F">
            <w:pPr>
              <w:pStyle w:val="aa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657CB636" w14:textId="77777777" w:rsidR="00C55B0F" w:rsidRDefault="00C55B0F" w:rsidP="00C55B0F">
            <w:pPr>
              <w:pStyle w:val="aa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7C671167" w14:textId="77777777" w:rsidR="00C55B0F" w:rsidRDefault="00C55B0F" w:rsidP="00C55B0F">
            <w:pPr>
              <w:pStyle w:val="aa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191389D1" w14:textId="77777777" w:rsidR="00C55B0F" w:rsidRDefault="00C55B0F" w:rsidP="00C55B0F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1D9AD1E6" w14:textId="77777777" w:rsidR="00C55B0F" w:rsidRDefault="00C55B0F" w:rsidP="00C55B0F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57731628" w14:textId="77777777" w:rsidR="00C55B0F" w:rsidRDefault="00C55B0F" w:rsidP="00C55B0F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7525DFCF" w14:textId="77777777" w:rsidR="00C55B0F" w:rsidRDefault="00C55B0F" w:rsidP="00C55B0F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</w:t>
            </w:r>
            <w:r>
              <w:rPr>
                <w:color w:val="000000"/>
              </w:rPr>
              <w:t xml:space="preserve"> { </w:t>
            </w:r>
            <w:r w:rsidRPr="00C55B0F">
              <w:rPr>
                <w:color w:val="7F007F"/>
                <w:highlight w:val="yellow"/>
              </w:rPr>
              <w:t>width</w:t>
            </w:r>
            <w:r w:rsidRPr="00C55B0F">
              <w:rPr>
                <w:color w:val="000000"/>
                <w:highlight w:val="yellow"/>
              </w:rPr>
              <w:t xml:space="preserve">: </w:t>
            </w:r>
            <w:r w:rsidRPr="00C55B0F">
              <w:rPr>
                <w:color w:val="2A00E1"/>
                <w:highlight w:val="yellow"/>
              </w:rPr>
              <w:t>800px</w:t>
            </w:r>
            <w:r w:rsidRPr="00C55B0F">
              <w:rPr>
                <w:color w:val="000000"/>
                <w:highlight w:val="yellow"/>
              </w:rPr>
              <w:t>;</w:t>
            </w:r>
            <w:r>
              <w:rPr>
                <w:color w:val="000000"/>
              </w:rPr>
              <w:t xml:space="preserve"> </w:t>
            </w:r>
            <w:r>
              <w:rPr>
                <w:color w:val="7F007F"/>
              </w:rPr>
              <w:t>border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1px solid 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line-height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180%</w:t>
            </w:r>
            <w:r>
              <w:rPr>
                <w:color w:val="000000"/>
              </w:rPr>
              <w:t>;</w:t>
            </w:r>
          </w:p>
          <w:p w14:paraId="4907FBE3" w14:textId="77777777" w:rsidR="00C55B0F" w:rsidRDefault="00C55B0F" w:rsidP="00C55B0F">
            <w:pPr>
              <w:pStyle w:val="aa"/>
            </w:pPr>
            <w:r>
              <w:rPr>
                <w:color w:val="000000"/>
              </w:rPr>
              <w:t xml:space="preserve">            </w:t>
            </w:r>
            <w:r w:rsidRPr="00C55B0F">
              <w:rPr>
                <w:color w:val="7F007F"/>
                <w:highlight w:val="yellow"/>
              </w:rPr>
              <w:t>margin-left</w:t>
            </w:r>
            <w:r w:rsidRPr="00C55B0F">
              <w:rPr>
                <w:color w:val="000000"/>
                <w:highlight w:val="yellow"/>
              </w:rPr>
              <w:t xml:space="preserve">: </w:t>
            </w:r>
            <w:r w:rsidRPr="00C55B0F">
              <w:rPr>
                <w:color w:val="2A00E1"/>
                <w:highlight w:val="yellow"/>
              </w:rPr>
              <w:t>auto</w:t>
            </w:r>
            <w:r w:rsidRPr="00C55B0F">
              <w:rPr>
                <w:color w:val="000000"/>
                <w:highlight w:val="yellow"/>
              </w:rPr>
              <w:t xml:space="preserve">; </w:t>
            </w:r>
            <w:r w:rsidRPr="00C55B0F">
              <w:rPr>
                <w:color w:val="7F007F"/>
                <w:highlight w:val="yellow"/>
              </w:rPr>
              <w:t>margin-right</w:t>
            </w:r>
            <w:r w:rsidRPr="00C55B0F">
              <w:rPr>
                <w:color w:val="000000"/>
                <w:highlight w:val="yellow"/>
              </w:rPr>
              <w:t xml:space="preserve">: </w:t>
            </w:r>
            <w:r w:rsidRPr="00C55B0F">
              <w:rPr>
                <w:color w:val="2A00E1"/>
                <w:highlight w:val="yellow"/>
              </w:rPr>
              <w:t>auto</w:t>
            </w:r>
            <w:r>
              <w:rPr>
                <w:color w:val="000000"/>
              </w:rPr>
              <w:t>;</w:t>
            </w:r>
          </w:p>
          <w:p w14:paraId="52571EB0" w14:textId="77777777" w:rsidR="00C55B0F" w:rsidRDefault="00C55B0F" w:rsidP="00C55B0F">
            <w:pPr>
              <w:pStyle w:val="aa"/>
            </w:pPr>
            <w:r>
              <w:rPr>
                <w:color w:val="000000"/>
              </w:rPr>
              <w:t xml:space="preserve">        }</w:t>
            </w:r>
          </w:p>
          <w:p w14:paraId="73411D00" w14:textId="72809215" w:rsidR="00C55B0F" w:rsidRDefault="00C55B0F" w:rsidP="00C55B0F">
            <w:pPr>
              <w:pStyle w:val="aa"/>
            </w:pPr>
            <w:r>
              <w:rPr>
                <w:color w:val="000000"/>
              </w:rPr>
              <w:t xml:space="preserve">        </w:t>
            </w:r>
            <w:r w:rsidR="00D23826">
              <w:rPr>
                <w:color w:val="3F7F7F"/>
              </w:rPr>
              <w:t>img {</w:t>
            </w:r>
            <w:r>
              <w:rPr>
                <w:color w:val="000000"/>
              </w:rPr>
              <w:t xml:space="preserve"> </w:t>
            </w:r>
            <w:r>
              <w:rPr>
                <w:color w:val="7F007F"/>
              </w:rPr>
              <w:t>float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left</w:t>
            </w:r>
            <w:r>
              <w:rPr>
                <w:color w:val="000000"/>
              </w:rPr>
              <w:t xml:space="preserve">; </w:t>
            </w:r>
            <w:r w:rsidR="00C47CF5">
              <w:rPr>
                <w:color w:val="7F007F"/>
              </w:rPr>
              <w:t>margin-right: 10px; margin-bottom: 2px;</w:t>
            </w:r>
            <w:r>
              <w:rPr>
                <w:color w:val="000000"/>
              </w:rPr>
              <w:t xml:space="preserve"> }</w:t>
            </w:r>
          </w:p>
          <w:p w14:paraId="24028BC0" w14:textId="77777777" w:rsidR="00C55B0F" w:rsidRDefault="00C55B0F" w:rsidP="00C55B0F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10B81D3E" w14:textId="77777777" w:rsidR="00C55B0F" w:rsidRDefault="00C55B0F" w:rsidP="00C55B0F">
            <w:pPr>
              <w:pStyle w:val="aa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02469ADC" w14:textId="77777777" w:rsidR="00C55B0F" w:rsidRDefault="00C55B0F" w:rsidP="00C55B0F">
            <w:pPr>
              <w:pStyle w:val="aa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69AF9A66" w14:textId="77777777" w:rsidR="00C55B0F" w:rsidRDefault="00C55B0F" w:rsidP="00C55B0F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10C328E8" w14:textId="77777777" w:rsidR="00C55B0F" w:rsidRDefault="00C55B0F" w:rsidP="00C55B0F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2A04FB56" w14:textId="5598F5D7" w:rsidR="00C55B0F" w:rsidRDefault="00C55B0F" w:rsidP="00C55B0F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img</w:t>
            </w:r>
            <w:r>
              <w:t xml:space="preserve"> </w:t>
            </w:r>
            <w:r>
              <w:rPr>
                <w:color w:val="7F007F"/>
              </w:rPr>
              <w:t>src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"/images/html5.png"</w:t>
            </w:r>
            <w:r>
              <w:t xml:space="preserve"> /&gt;</w:t>
            </w:r>
          </w:p>
          <w:p w14:paraId="1C2AEEC8" w14:textId="77777777" w:rsidR="00C55B0F" w:rsidRDefault="00C55B0F" w:rsidP="00C55B0F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6172EA5" w14:textId="77777777" w:rsidR="00C55B0F" w:rsidRDefault="00C55B0F" w:rsidP="00C55B0F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</w:p>
          <w:p w14:paraId="32654E6D" w14:textId="77777777" w:rsidR="00C55B0F" w:rsidRDefault="00C55B0F" w:rsidP="00C55B0F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737E874F" w14:textId="77777777" w:rsidR="00C55B0F" w:rsidRDefault="00C55B0F" w:rsidP="00C55B0F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819C820" w14:textId="77777777" w:rsidR="00C55B0F" w:rsidRDefault="00C55B0F" w:rsidP="00C55B0F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01F5926" w14:textId="77777777" w:rsidR="00C55B0F" w:rsidRDefault="00C55B0F" w:rsidP="00C55B0F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7DAC0BB9" w14:textId="77777777" w:rsidR="00C55B0F" w:rsidRDefault="00C55B0F" w:rsidP="00C55B0F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4C4AC166" w14:textId="77777777" w:rsidR="00C55B0F" w:rsidRDefault="00C55B0F" w:rsidP="00C55B0F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6AEA565F" w14:textId="77777777" w:rsidR="00C55B0F" w:rsidRDefault="00C55B0F" w:rsidP="00C55B0F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3B005F11" w14:textId="77777777" w:rsidR="00C55B0F" w:rsidRDefault="00C55B0F" w:rsidP="00C55B0F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84BE007" w14:textId="77777777" w:rsidR="00C55B0F" w:rsidRDefault="00C55B0F" w:rsidP="00C55B0F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1DE1FA5" w14:textId="77777777" w:rsidR="00C55B0F" w:rsidRDefault="00C55B0F" w:rsidP="00C55B0F">
            <w:pPr>
              <w:pStyle w:val="aa"/>
            </w:pPr>
            <w:r>
              <w:rPr>
                <w:color w:val="000000"/>
              </w:rPr>
              <w:t xml:space="preserve">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>.</w:t>
            </w:r>
          </w:p>
          <w:p w14:paraId="3170D223" w14:textId="77777777" w:rsidR="00C55B0F" w:rsidRDefault="00C55B0F" w:rsidP="00C55B0F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503A5058" w14:textId="77777777" w:rsidR="00C55B0F" w:rsidRDefault="00C55B0F" w:rsidP="00C55B0F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682932AF" w14:textId="77777777" w:rsidR="00C55B0F" w:rsidRDefault="00C55B0F" w:rsidP="00C55B0F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F8A40F0" w14:textId="77777777" w:rsidR="00C55B0F" w:rsidRDefault="00C55B0F" w:rsidP="00C55B0F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5E9F71A" w14:textId="77777777" w:rsidR="00C55B0F" w:rsidRDefault="00C55B0F" w:rsidP="00C55B0F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</w:p>
          <w:p w14:paraId="3BB977F6" w14:textId="77777777" w:rsidR="00C55B0F" w:rsidRDefault="00C55B0F" w:rsidP="00C55B0F">
            <w:pPr>
              <w:pStyle w:val="aa"/>
            </w:pPr>
            <w:r>
              <w:rPr>
                <w:color w:val="000000"/>
              </w:rPr>
              <w:t xml:space="preserve">         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</w:p>
          <w:p w14:paraId="553BF833" w14:textId="77777777" w:rsidR="00C55B0F" w:rsidRDefault="00C55B0F" w:rsidP="00C55B0F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78ADA294" w14:textId="77777777" w:rsidR="00C55B0F" w:rsidRDefault="00C55B0F" w:rsidP="00C55B0F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842F0BE" w14:textId="77777777" w:rsidR="00C55B0F" w:rsidRDefault="00C55B0F" w:rsidP="00C55B0F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B1A6EEE" w14:textId="77777777" w:rsidR="00C55B0F" w:rsidRDefault="00C55B0F" w:rsidP="00C55B0F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>.</w:t>
            </w:r>
          </w:p>
          <w:p w14:paraId="401E8C5C" w14:textId="77777777" w:rsidR="00C55B0F" w:rsidRDefault="00C55B0F" w:rsidP="00C55B0F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</w:p>
          <w:p w14:paraId="6EFB6E79" w14:textId="77777777" w:rsidR="00C55B0F" w:rsidRDefault="00C55B0F" w:rsidP="00C55B0F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3ECA1BFB" w14:textId="77777777" w:rsidR="00C55B0F" w:rsidRDefault="00C55B0F" w:rsidP="00C55B0F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AA0481E" w14:textId="77777777" w:rsidR="00C55B0F" w:rsidRDefault="00C55B0F" w:rsidP="00C55B0F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1FBA23C" w14:textId="77777777" w:rsidR="00C55B0F" w:rsidRDefault="00C55B0F" w:rsidP="00C55B0F">
            <w:pPr>
              <w:pStyle w:val="aa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전문업체들은</w:t>
            </w:r>
          </w:p>
          <w:p w14:paraId="4D8B8A86" w14:textId="77777777" w:rsidR="00C55B0F" w:rsidRDefault="00C55B0F" w:rsidP="00C55B0F">
            <w:pPr>
              <w:pStyle w:val="aa"/>
            </w:pPr>
            <w:r>
              <w:rPr>
                <w:color w:val="000000"/>
              </w:rPr>
              <w:t xml:space="preserve">         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</w:p>
          <w:p w14:paraId="7D4E0F64" w14:textId="77777777" w:rsidR="00C55B0F" w:rsidRDefault="00C55B0F" w:rsidP="00C55B0F">
            <w:pPr>
              <w:pStyle w:val="aa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36B171EE" w14:textId="77777777" w:rsidR="00C55B0F" w:rsidRDefault="00C55B0F" w:rsidP="00C55B0F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06C8204" w14:textId="77777777" w:rsidR="00C55B0F" w:rsidRDefault="00C55B0F" w:rsidP="00C55B0F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DC4A306" w14:textId="77777777" w:rsidR="00C55B0F" w:rsidRDefault="00C55B0F" w:rsidP="00C55B0F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2BAF19A3" w14:textId="77777777" w:rsidR="00C55B0F" w:rsidRDefault="00C55B0F" w:rsidP="00C55B0F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777750D0" w14:textId="77777777" w:rsidR="00C55B0F" w:rsidRDefault="00C55B0F" w:rsidP="00C55B0F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37642A28" w14:textId="77777777" w:rsidR="00C55B0F" w:rsidRDefault="00C55B0F" w:rsidP="00C55B0F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8B21E45" w14:textId="77777777" w:rsidR="00C55B0F" w:rsidRDefault="00C55B0F" w:rsidP="00C55B0F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043FF976" w14:textId="77777777" w:rsidR="00C55B0F" w:rsidRDefault="00C55B0F" w:rsidP="00C55B0F">
            <w:pPr>
              <w:pStyle w:val="aa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42DC23CB" w14:textId="2551E6C8" w:rsidR="00C55B0F" w:rsidRPr="00EB3F8B" w:rsidRDefault="00C55B0F" w:rsidP="00C55B0F">
            <w:pPr>
              <w:pStyle w:val="aa"/>
              <w:rPr>
                <w:spacing w:val="-4"/>
              </w:rPr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</w:p>
        </w:tc>
      </w:tr>
    </w:tbl>
    <w:p w14:paraId="66895564" w14:textId="1086A1B4" w:rsidR="00C55B0F" w:rsidRDefault="00C55B0F" w:rsidP="0096324C"/>
    <w:p w14:paraId="520F4200" w14:textId="42523165" w:rsidR="00C55B0F" w:rsidRDefault="00C55B0F" w:rsidP="00AB041C">
      <w:pPr>
        <w:pStyle w:val="3"/>
        <w:rPr>
          <w:color w:val="000000"/>
        </w:rPr>
      </w:pPr>
      <w:r w:rsidRPr="00C55B0F">
        <w:rPr>
          <w:color w:val="7F007F"/>
        </w:rPr>
        <w:t>margin-left</w:t>
      </w:r>
      <w:r w:rsidRPr="00C55B0F">
        <w:rPr>
          <w:color w:val="000000"/>
        </w:rPr>
        <w:t xml:space="preserve">: </w:t>
      </w:r>
      <w:r w:rsidRPr="00C55B0F">
        <w:rPr>
          <w:color w:val="2A00E1"/>
        </w:rPr>
        <w:t>auto</w:t>
      </w:r>
      <w:r w:rsidRPr="00C55B0F">
        <w:rPr>
          <w:color w:val="000000"/>
        </w:rPr>
        <w:t xml:space="preserve">; </w:t>
      </w:r>
      <w:r w:rsidRPr="00C55B0F">
        <w:rPr>
          <w:color w:val="7F007F"/>
        </w:rPr>
        <w:t>margin-right</w:t>
      </w:r>
      <w:r w:rsidRPr="00C55B0F">
        <w:rPr>
          <w:color w:val="000000"/>
        </w:rPr>
        <w:t xml:space="preserve">: </w:t>
      </w:r>
      <w:r w:rsidRPr="00C55B0F">
        <w:rPr>
          <w:color w:val="2A00E1"/>
        </w:rPr>
        <w:t>auto</w:t>
      </w:r>
      <w:r w:rsidRPr="00C55B0F">
        <w:rPr>
          <w:color w:val="000000"/>
        </w:rPr>
        <w:t>;</w:t>
      </w:r>
    </w:p>
    <w:p w14:paraId="663DD152" w14:textId="58A9E166" w:rsidR="00C55B0F" w:rsidRDefault="00C55B0F" w:rsidP="00C71AE6">
      <w:r>
        <w:rPr>
          <w:rFonts w:hint="eastAsia"/>
        </w:rPr>
        <w:t xml:space="preserve">값 </w:t>
      </w:r>
      <w:r>
        <w:t>auto</w:t>
      </w:r>
      <w:r>
        <w:rPr>
          <w:rFonts w:hint="eastAsia"/>
        </w:rPr>
        <w:t>는 의미 그대로 웹브라우저가 자동으로 적절한 값을 부여하라는 뜻이다.</w:t>
      </w:r>
    </w:p>
    <w:p w14:paraId="34447522" w14:textId="77777777" w:rsidR="00C55B0F" w:rsidRDefault="00C55B0F" w:rsidP="00C71AE6">
      <w:r>
        <w:rPr>
          <w:rFonts w:hint="eastAsia"/>
        </w:rPr>
        <w:t xml:space="preserve">위와 같이 </w:t>
      </w:r>
      <w:r>
        <w:t>margin-left</w:t>
      </w:r>
      <w:r>
        <w:rPr>
          <w:rFonts w:hint="eastAsia"/>
        </w:rPr>
        <w:t xml:space="preserve">와 </w:t>
      </w:r>
      <w:r>
        <w:t>margin-right</w:t>
      </w:r>
      <w:r>
        <w:rPr>
          <w:rFonts w:hint="eastAsia"/>
        </w:rPr>
        <w:t xml:space="preserve">를 </w:t>
      </w:r>
      <w:r>
        <w:t>auto</w:t>
      </w:r>
      <w:r>
        <w:rPr>
          <w:rFonts w:hint="eastAsia"/>
        </w:rPr>
        <w:t>로 지정하면,</w:t>
      </w:r>
      <w:r>
        <w:t xml:space="preserve"> </w:t>
      </w:r>
    </w:p>
    <w:p w14:paraId="0838E1EC" w14:textId="414E64CE" w:rsidR="00C55B0F" w:rsidRDefault="00C55B0F" w:rsidP="00C71AE6">
      <w:r>
        <w:rPr>
          <w:rFonts w:hint="eastAsia"/>
        </w:rPr>
        <w:t>좌 우에 동일한 크기의 여백이 자동으로 부여된다.</w:t>
      </w:r>
    </w:p>
    <w:p w14:paraId="777E094D" w14:textId="36B11E3C" w:rsidR="00C55B0F" w:rsidRDefault="00C55B0F" w:rsidP="00C71AE6">
      <w:r>
        <w:rPr>
          <w:rFonts w:hint="eastAsia"/>
        </w:rPr>
        <w:t>그래서</w:t>
      </w:r>
      <w:r>
        <w:t xml:space="preserve"> </w:t>
      </w:r>
      <w:r>
        <w:rPr>
          <w:rFonts w:hint="eastAsia"/>
        </w:rPr>
        <w:t>해당 태그가 웹브라우저 창의 가운데 위치하게 된다.</w:t>
      </w:r>
    </w:p>
    <w:p w14:paraId="43E1B385" w14:textId="77777777" w:rsidR="00C55B0F" w:rsidRDefault="00C55B0F" w:rsidP="00C71AE6"/>
    <w:p w14:paraId="0A99404D" w14:textId="04333866" w:rsidR="00C55B0F" w:rsidRDefault="00C55B0F" w:rsidP="00C71AE6"/>
    <w:p w14:paraId="3C074971" w14:textId="2CAFF8CB" w:rsidR="001077AD" w:rsidRDefault="001077AD" w:rsidP="001077AD">
      <w:pPr>
        <w:pStyle w:val="3"/>
      </w:pPr>
      <w:r w:rsidRPr="001077AD">
        <w:lastRenderedPageBreak/>
        <w:t>http://localhost:8088/03/news08.html</w:t>
      </w:r>
    </w:p>
    <w:p w14:paraId="107FA981" w14:textId="3B1599BE" w:rsidR="00C71AE6" w:rsidRPr="00C55B0F" w:rsidRDefault="001077AD" w:rsidP="00C71AE6">
      <w:r>
        <w:rPr>
          <w:noProof/>
        </w:rPr>
        <w:drawing>
          <wp:inline distT="0" distB="0" distL="0" distR="0" wp14:anchorId="46B7D009" wp14:editId="0AC35F7F">
            <wp:extent cx="6645910" cy="615823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5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5EC8" w14:textId="77777777" w:rsidR="00C55B0F" w:rsidRDefault="00C55B0F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2B58B7D6" w14:textId="27A594DF" w:rsidR="00C71AE6" w:rsidRDefault="00C71AE6" w:rsidP="00C55B0F">
      <w:pPr>
        <w:pStyle w:val="2"/>
      </w:pPr>
      <w:bookmarkStart w:id="8" w:name="_Toc476312525"/>
      <w:r>
        <w:rPr>
          <w:rFonts w:hint="eastAsia"/>
        </w:rPr>
        <w:lastRenderedPageBreak/>
        <w:t>position</w:t>
      </w:r>
      <w:r>
        <w:t xml:space="preserve">, </w:t>
      </w:r>
      <w:r>
        <w:rPr>
          <w:rFonts w:hint="eastAsia"/>
        </w:rPr>
        <w:t>l</w:t>
      </w:r>
      <w:r>
        <w:t>eft, right</w:t>
      </w:r>
      <w:r>
        <w:rPr>
          <w:rFonts w:hint="eastAsia"/>
        </w:rPr>
        <w:t xml:space="preserve"> 서식</w:t>
      </w:r>
      <w:bookmarkEnd w:id="8"/>
    </w:p>
    <w:p w14:paraId="73B90980" w14:textId="25B9B4C7" w:rsidR="00C55B0F" w:rsidRDefault="00C55B0F" w:rsidP="00C71AE6">
      <w:pPr>
        <w:pStyle w:val="3"/>
      </w:pPr>
      <w:r>
        <w:rPr>
          <w:rFonts w:hint="eastAsia"/>
        </w:rPr>
        <w:t>03/news</w:t>
      </w:r>
      <w:r>
        <w:t>09.html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55B0F" w:rsidRPr="00EB3F8B" w14:paraId="54802600" w14:textId="77777777" w:rsidTr="00EE4DD9">
        <w:tc>
          <w:tcPr>
            <w:tcW w:w="10456" w:type="dxa"/>
          </w:tcPr>
          <w:p w14:paraId="65107B54" w14:textId="77777777" w:rsidR="00025E5E" w:rsidRDefault="00025E5E" w:rsidP="00025E5E">
            <w:pPr>
              <w:pStyle w:val="aa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4458292C" w14:textId="77777777" w:rsidR="00025E5E" w:rsidRDefault="00025E5E" w:rsidP="00025E5E">
            <w:pPr>
              <w:pStyle w:val="aa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053046CB" w14:textId="77777777" w:rsidR="00025E5E" w:rsidRDefault="00025E5E" w:rsidP="00025E5E">
            <w:pPr>
              <w:pStyle w:val="aa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28188A00" w14:textId="77777777" w:rsidR="00025E5E" w:rsidRDefault="00025E5E" w:rsidP="00025E5E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5072FAF0" w14:textId="77777777" w:rsidR="00025E5E" w:rsidRDefault="00025E5E" w:rsidP="00025E5E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6611BA54" w14:textId="77777777" w:rsidR="00025E5E" w:rsidRDefault="00025E5E" w:rsidP="00025E5E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51260CFE" w14:textId="77777777" w:rsidR="00025E5E" w:rsidRDefault="00025E5E" w:rsidP="00025E5E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800px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border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1px solid 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line-height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180%</w:t>
            </w:r>
            <w:r>
              <w:rPr>
                <w:color w:val="000000"/>
              </w:rPr>
              <w:t>;</w:t>
            </w:r>
          </w:p>
          <w:p w14:paraId="3BCD5C5E" w14:textId="77777777" w:rsidR="00025E5E" w:rsidRDefault="00025E5E" w:rsidP="00025E5E">
            <w:pPr>
              <w:pStyle w:val="aa"/>
            </w:pPr>
            <w:r>
              <w:rPr>
                <w:color w:val="000000"/>
              </w:rPr>
              <w:t xml:space="preserve">            </w:t>
            </w:r>
            <w:r>
              <w:rPr>
                <w:color w:val="7F007F"/>
              </w:rPr>
              <w:t>margin-left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>;</w:t>
            </w:r>
          </w:p>
          <w:p w14:paraId="505D51CC" w14:textId="77777777" w:rsidR="00025E5E" w:rsidRDefault="00025E5E" w:rsidP="00025E5E">
            <w:pPr>
              <w:pStyle w:val="aa"/>
            </w:pPr>
            <w:r>
              <w:rPr>
                <w:color w:val="000000"/>
              </w:rPr>
              <w:t xml:space="preserve">        }</w:t>
            </w:r>
          </w:p>
          <w:p w14:paraId="2717DC2C" w14:textId="7839227B" w:rsidR="00025E5E" w:rsidRDefault="00025E5E" w:rsidP="00025E5E">
            <w:pPr>
              <w:pStyle w:val="aa"/>
            </w:pPr>
            <w:r>
              <w:rPr>
                <w:color w:val="000000"/>
              </w:rPr>
              <w:t xml:space="preserve">        </w:t>
            </w:r>
            <w:r w:rsidR="00D23826">
              <w:rPr>
                <w:color w:val="3F7F7F"/>
                <w:highlight w:val="yellow"/>
              </w:rPr>
              <w:t>img {</w:t>
            </w:r>
            <w:r w:rsidRPr="00025E5E">
              <w:rPr>
                <w:color w:val="000000"/>
                <w:highlight w:val="yellow"/>
              </w:rPr>
              <w:t xml:space="preserve"> </w:t>
            </w:r>
            <w:r w:rsidRPr="00025E5E">
              <w:rPr>
                <w:color w:val="7F007F"/>
                <w:highlight w:val="yellow"/>
              </w:rPr>
              <w:t>position</w:t>
            </w:r>
            <w:r w:rsidRPr="00025E5E">
              <w:rPr>
                <w:color w:val="000000"/>
                <w:highlight w:val="yellow"/>
              </w:rPr>
              <w:t xml:space="preserve">: </w:t>
            </w:r>
            <w:r w:rsidRPr="00025E5E">
              <w:rPr>
                <w:color w:val="2A00E1"/>
                <w:highlight w:val="yellow"/>
              </w:rPr>
              <w:t>absolute</w:t>
            </w:r>
            <w:r w:rsidRPr="00025E5E">
              <w:rPr>
                <w:color w:val="000000"/>
                <w:highlight w:val="yellow"/>
              </w:rPr>
              <w:t>; }</w:t>
            </w:r>
          </w:p>
          <w:p w14:paraId="59664E63" w14:textId="77777777" w:rsidR="00025E5E" w:rsidRDefault="00025E5E" w:rsidP="00025E5E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44DA13F7" w14:textId="77777777" w:rsidR="00025E5E" w:rsidRDefault="00025E5E" w:rsidP="00025E5E">
            <w:pPr>
              <w:pStyle w:val="aa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7D3CC910" w14:textId="77777777" w:rsidR="00025E5E" w:rsidRDefault="00025E5E" w:rsidP="00025E5E">
            <w:pPr>
              <w:pStyle w:val="aa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1FFA5EF4" w14:textId="77777777" w:rsidR="00025E5E" w:rsidRDefault="00025E5E" w:rsidP="00025E5E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63197F18" w14:textId="77777777" w:rsidR="00025E5E" w:rsidRDefault="00025E5E" w:rsidP="00025E5E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642DAE5B" w14:textId="18DBB668" w:rsidR="00025E5E" w:rsidRDefault="00025E5E" w:rsidP="00025E5E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img</w:t>
            </w:r>
            <w:r>
              <w:t xml:space="preserve"> </w:t>
            </w:r>
            <w:r>
              <w:rPr>
                <w:color w:val="7F007F"/>
              </w:rPr>
              <w:t>src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"/images/html5.png"</w:t>
            </w:r>
            <w:r>
              <w:t xml:space="preserve"> /&gt;</w:t>
            </w:r>
          </w:p>
          <w:p w14:paraId="4786D5D0" w14:textId="77777777" w:rsidR="00025E5E" w:rsidRDefault="00025E5E" w:rsidP="00025E5E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AC576F7" w14:textId="77777777" w:rsidR="00025E5E" w:rsidRDefault="00025E5E" w:rsidP="00025E5E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</w:p>
          <w:p w14:paraId="24719283" w14:textId="77777777" w:rsidR="00025E5E" w:rsidRDefault="00025E5E" w:rsidP="00025E5E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340E6895" w14:textId="77777777" w:rsidR="00025E5E" w:rsidRDefault="00025E5E" w:rsidP="00025E5E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7CEF06D" w14:textId="77777777" w:rsidR="00025E5E" w:rsidRDefault="00025E5E" w:rsidP="00025E5E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8EA4656" w14:textId="77777777" w:rsidR="00025E5E" w:rsidRDefault="00025E5E" w:rsidP="00025E5E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5E9928AF" w14:textId="77777777" w:rsidR="00025E5E" w:rsidRDefault="00025E5E" w:rsidP="00025E5E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34BA9A71" w14:textId="77777777" w:rsidR="00025E5E" w:rsidRDefault="00025E5E" w:rsidP="00025E5E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75C3A4DC" w14:textId="77777777" w:rsidR="00025E5E" w:rsidRDefault="00025E5E" w:rsidP="00025E5E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6D987485" w14:textId="77777777" w:rsidR="00025E5E" w:rsidRDefault="00025E5E" w:rsidP="00025E5E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CBB020A" w14:textId="77777777" w:rsidR="00025E5E" w:rsidRDefault="00025E5E" w:rsidP="00025E5E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D49E683" w14:textId="77777777" w:rsidR="00025E5E" w:rsidRDefault="00025E5E" w:rsidP="00025E5E">
            <w:pPr>
              <w:pStyle w:val="aa"/>
            </w:pPr>
            <w:r>
              <w:rPr>
                <w:color w:val="000000"/>
              </w:rPr>
              <w:t xml:space="preserve">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>.</w:t>
            </w:r>
          </w:p>
          <w:p w14:paraId="171D283A" w14:textId="77777777" w:rsidR="00025E5E" w:rsidRDefault="00025E5E" w:rsidP="00025E5E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549CFDA1" w14:textId="77777777" w:rsidR="00025E5E" w:rsidRDefault="00025E5E" w:rsidP="00025E5E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25BAEB0C" w14:textId="77777777" w:rsidR="00025E5E" w:rsidRDefault="00025E5E" w:rsidP="00025E5E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ED7F1DF" w14:textId="77777777" w:rsidR="00025E5E" w:rsidRDefault="00025E5E" w:rsidP="00025E5E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D66A892" w14:textId="77777777" w:rsidR="00025E5E" w:rsidRDefault="00025E5E" w:rsidP="00025E5E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</w:p>
          <w:p w14:paraId="365D9120" w14:textId="77777777" w:rsidR="00025E5E" w:rsidRDefault="00025E5E" w:rsidP="00025E5E">
            <w:pPr>
              <w:pStyle w:val="aa"/>
            </w:pPr>
            <w:r>
              <w:rPr>
                <w:color w:val="000000"/>
              </w:rPr>
              <w:t xml:space="preserve">         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</w:p>
          <w:p w14:paraId="3E955948" w14:textId="77777777" w:rsidR="00025E5E" w:rsidRDefault="00025E5E" w:rsidP="00025E5E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028F0523" w14:textId="77777777" w:rsidR="00025E5E" w:rsidRDefault="00025E5E" w:rsidP="00025E5E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3C4CB5C" w14:textId="77777777" w:rsidR="00025E5E" w:rsidRDefault="00025E5E" w:rsidP="00025E5E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FBA5260" w14:textId="77777777" w:rsidR="00025E5E" w:rsidRDefault="00025E5E" w:rsidP="00025E5E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>.</w:t>
            </w:r>
          </w:p>
          <w:p w14:paraId="59F7286E" w14:textId="77777777" w:rsidR="00025E5E" w:rsidRDefault="00025E5E" w:rsidP="00025E5E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</w:p>
          <w:p w14:paraId="79D6F207" w14:textId="77777777" w:rsidR="00025E5E" w:rsidRDefault="00025E5E" w:rsidP="00025E5E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460FF03A" w14:textId="77777777" w:rsidR="00025E5E" w:rsidRDefault="00025E5E" w:rsidP="00025E5E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C7FBA4F" w14:textId="77777777" w:rsidR="00025E5E" w:rsidRDefault="00025E5E" w:rsidP="00025E5E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B1B4F59" w14:textId="77777777" w:rsidR="00025E5E" w:rsidRDefault="00025E5E" w:rsidP="00025E5E">
            <w:pPr>
              <w:pStyle w:val="aa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전문업체들은</w:t>
            </w:r>
          </w:p>
          <w:p w14:paraId="61C003D7" w14:textId="77777777" w:rsidR="00025E5E" w:rsidRDefault="00025E5E" w:rsidP="00025E5E">
            <w:pPr>
              <w:pStyle w:val="aa"/>
            </w:pPr>
            <w:r>
              <w:rPr>
                <w:color w:val="000000"/>
              </w:rPr>
              <w:t xml:space="preserve">         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</w:p>
          <w:p w14:paraId="1E602859" w14:textId="77777777" w:rsidR="00025E5E" w:rsidRDefault="00025E5E" w:rsidP="00025E5E">
            <w:pPr>
              <w:pStyle w:val="aa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69F89E9E" w14:textId="77777777" w:rsidR="00025E5E" w:rsidRDefault="00025E5E" w:rsidP="00025E5E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1EA0DC3" w14:textId="77777777" w:rsidR="00025E5E" w:rsidRDefault="00025E5E" w:rsidP="00025E5E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B1E96B5" w14:textId="77777777" w:rsidR="00025E5E" w:rsidRDefault="00025E5E" w:rsidP="00025E5E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2F885F52" w14:textId="77777777" w:rsidR="00025E5E" w:rsidRDefault="00025E5E" w:rsidP="00025E5E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1DBD94CA" w14:textId="77777777" w:rsidR="00025E5E" w:rsidRDefault="00025E5E" w:rsidP="00025E5E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0D01C2F8" w14:textId="77777777" w:rsidR="00025E5E" w:rsidRDefault="00025E5E" w:rsidP="00025E5E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7A15B0E" w14:textId="77777777" w:rsidR="00025E5E" w:rsidRDefault="00025E5E" w:rsidP="00025E5E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242EF7B3" w14:textId="77777777" w:rsidR="00025E5E" w:rsidRDefault="00025E5E" w:rsidP="00025E5E">
            <w:pPr>
              <w:pStyle w:val="aa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71A7FC1F" w14:textId="38E1546C" w:rsidR="00C55B0F" w:rsidRPr="00EB3F8B" w:rsidRDefault="00025E5E" w:rsidP="00025E5E">
            <w:pPr>
              <w:pStyle w:val="aa"/>
              <w:rPr>
                <w:spacing w:val="-4"/>
              </w:rPr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</w:p>
        </w:tc>
      </w:tr>
    </w:tbl>
    <w:p w14:paraId="5B332FA8" w14:textId="4B67814E" w:rsidR="00C55B0F" w:rsidRDefault="00C55B0F" w:rsidP="0096324C"/>
    <w:p w14:paraId="77D9D640" w14:textId="2519146D" w:rsidR="00025E5E" w:rsidRDefault="00AB041C" w:rsidP="00AB041C">
      <w:pPr>
        <w:pStyle w:val="3"/>
      </w:pPr>
      <w:r>
        <w:t xml:space="preserve">position: </w:t>
      </w:r>
      <w:r>
        <w:rPr>
          <w:rFonts w:hint="eastAsia"/>
        </w:rPr>
        <w:t>absolute;</w:t>
      </w:r>
    </w:p>
    <w:p w14:paraId="58DCAE57" w14:textId="1290C487" w:rsidR="00AB041C" w:rsidRDefault="00AB041C" w:rsidP="00AB041C">
      <w:r>
        <w:rPr>
          <w:rFonts w:hint="eastAsia"/>
        </w:rPr>
        <w:t>해당 태그가 공간을 차지하지 않고 다른 태그들 위에 떠있는 형태로 그려진다.</w:t>
      </w:r>
    </w:p>
    <w:p w14:paraId="78FF4D89" w14:textId="0BC7D888" w:rsidR="00AB041C" w:rsidRDefault="00AB041C" w:rsidP="00AB041C">
      <w:r>
        <w:rPr>
          <w:rFonts w:hint="eastAsia"/>
        </w:rPr>
        <w:t>이 태그 아래의 내용은 가려진다.</w:t>
      </w:r>
    </w:p>
    <w:p w14:paraId="44A1BC76" w14:textId="5CD30BBB" w:rsidR="00AB041C" w:rsidRDefault="00AB041C" w:rsidP="00AB041C"/>
    <w:p w14:paraId="2775E3DF" w14:textId="07B48F5F" w:rsidR="00DB02BC" w:rsidRDefault="00DB02BC" w:rsidP="00DB02BC">
      <w:pPr>
        <w:pStyle w:val="3"/>
      </w:pPr>
      <w:r w:rsidRPr="00DB02BC">
        <w:lastRenderedPageBreak/>
        <w:t>http://localhost:8088/03/news09.html</w:t>
      </w:r>
    </w:p>
    <w:p w14:paraId="3AA8E2C5" w14:textId="2336EDC9" w:rsidR="00C71AE6" w:rsidRDefault="00DB02BC" w:rsidP="00AB041C">
      <w:r>
        <w:rPr>
          <w:noProof/>
        </w:rPr>
        <w:drawing>
          <wp:inline distT="0" distB="0" distL="0" distR="0" wp14:anchorId="0D4D0DE4" wp14:editId="21232870">
            <wp:extent cx="6645910" cy="541210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19BB" w14:textId="77777777" w:rsidR="00C71AE6" w:rsidRDefault="00C71AE6" w:rsidP="00AB041C"/>
    <w:p w14:paraId="6170F103" w14:textId="77777777" w:rsidR="00C71AE6" w:rsidRDefault="00C71AE6" w:rsidP="00AB041C"/>
    <w:p w14:paraId="725525CC" w14:textId="164CF226" w:rsidR="00C71AE6" w:rsidRDefault="00C71AE6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2B00F963" w14:textId="6D0B5829" w:rsidR="00AB041C" w:rsidRDefault="00AB041C" w:rsidP="00C71AE6">
      <w:pPr>
        <w:pStyle w:val="3"/>
      </w:pPr>
      <w:r>
        <w:rPr>
          <w:rFonts w:hint="eastAsia"/>
        </w:rPr>
        <w:lastRenderedPageBreak/>
        <w:t>03/news</w:t>
      </w:r>
      <w:r>
        <w:t>10.html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B041C" w:rsidRPr="00EB3F8B" w14:paraId="38D2C928" w14:textId="77777777" w:rsidTr="00EE4DD9">
        <w:tc>
          <w:tcPr>
            <w:tcW w:w="10456" w:type="dxa"/>
          </w:tcPr>
          <w:p w14:paraId="3A74F6E7" w14:textId="77777777" w:rsidR="00A13465" w:rsidRDefault="00A13465" w:rsidP="00A13465">
            <w:pPr>
              <w:pStyle w:val="aa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3430D323" w14:textId="77777777" w:rsidR="00A13465" w:rsidRDefault="00A13465" w:rsidP="00A13465">
            <w:pPr>
              <w:pStyle w:val="aa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5020A9AD" w14:textId="77777777" w:rsidR="00A13465" w:rsidRDefault="00A13465" w:rsidP="00A13465">
            <w:pPr>
              <w:pStyle w:val="aa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101A2206" w14:textId="77777777" w:rsidR="00A13465" w:rsidRDefault="00A13465" w:rsidP="00A13465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5598014B" w14:textId="77777777" w:rsidR="00A13465" w:rsidRDefault="00A13465" w:rsidP="00A13465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43766E2A" w14:textId="77777777" w:rsidR="00A13465" w:rsidRDefault="00A13465" w:rsidP="00A13465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316D2BE2" w14:textId="77777777" w:rsidR="00A13465" w:rsidRDefault="00A13465" w:rsidP="00A13465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800px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border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1px solid 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line-height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180%</w:t>
            </w:r>
            <w:r>
              <w:rPr>
                <w:color w:val="000000"/>
              </w:rPr>
              <w:t>;</w:t>
            </w:r>
          </w:p>
          <w:p w14:paraId="443942C9" w14:textId="77777777" w:rsidR="00A13465" w:rsidRDefault="00A13465" w:rsidP="00A13465">
            <w:pPr>
              <w:pStyle w:val="aa"/>
            </w:pPr>
            <w:r>
              <w:rPr>
                <w:color w:val="000000"/>
              </w:rPr>
              <w:t xml:space="preserve">            </w:t>
            </w:r>
            <w:r>
              <w:rPr>
                <w:color w:val="7F007F"/>
              </w:rPr>
              <w:t>margin-left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>;</w:t>
            </w:r>
          </w:p>
          <w:p w14:paraId="63C3F002" w14:textId="77777777" w:rsidR="00A13465" w:rsidRDefault="00A13465" w:rsidP="00A13465">
            <w:pPr>
              <w:pStyle w:val="aa"/>
            </w:pPr>
            <w:r>
              <w:rPr>
                <w:color w:val="000000"/>
              </w:rPr>
              <w:t xml:space="preserve">        }</w:t>
            </w:r>
          </w:p>
          <w:p w14:paraId="6EDB7881" w14:textId="12256FBB" w:rsidR="00A13465" w:rsidRDefault="00A13465" w:rsidP="00A13465">
            <w:pPr>
              <w:pStyle w:val="aa"/>
            </w:pPr>
            <w:r>
              <w:rPr>
                <w:color w:val="000000"/>
              </w:rPr>
              <w:t xml:space="preserve">        </w:t>
            </w:r>
            <w:r w:rsidR="00D23826">
              <w:rPr>
                <w:color w:val="3F7F7F"/>
              </w:rPr>
              <w:t>img {</w:t>
            </w:r>
            <w:r>
              <w:rPr>
                <w:color w:val="000000"/>
              </w:rPr>
              <w:t xml:space="preserve"> </w:t>
            </w:r>
            <w:r w:rsidRPr="00A13465">
              <w:rPr>
                <w:color w:val="7F007F"/>
                <w:highlight w:val="yellow"/>
              </w:rPr>
              <w:t>position</w:t>
            </w:r>
            <w:r w:rsidRPr="00A13465">
              <w:rPr>
                <w:color w:val="000000"/>
                <w:highlight w:val="yellow"/>
              </w:rPr>
              <w:t xml:space="preserve">: </w:t>
            </w:r>
            <w:r w:rsidRPr="00A13465">
              <w:rPr>
                <w:color w:val="2A00E1"/>
                <w:highlight w:val="yellow"/>
              </w:rPr>
              <w:t>absolute</w:t>
            </w:r>
            <w:r w:rsidRPr="00A13465">
              <w:rPr>
                <w:color w:val="000000"/>
                <w:highlight w:val="yellow"/>
              </w:rPr>
              <w:t xml:space="preserve">; </w:t>
            </w:r>
            <w:r w:rsidRPr="00A13465">
              <w:rPr>
                <w:color w:val="7F007F"/>
                <w:highlight w:val="yellow"/>
              </w:rPr>
              <w:t>left</w:t>
            </w:r>
            <w:r w:rsidRPr="00A13465">
              <w:rPr>
                <w:color w:val="000000"/>
                <w:highlight w:val="yellow"/>
              </w:rPr>
              <w:t xml:space="preserve">: </w:t>
            </w:r>
            <w:r w:rsidRPr="00A13465">
              <w:rPr>
                <w:color w:val="2A00E1"/>
                <w:highlight w:val="yellow"/>
              </w:rPr>
              <w:t>500px</w:t>
            </w:r>
            <w:r w:rsidRPr="00A13465">
              <w:rPr>
                <w:color w:val="000000"/>
                <w:highlight w:val="yellow"/>
              </w:rPr>
              <w:t xml:space="preserve">; </w:t>
            </w:r>
            <w:r>
              <w:rPr>
                <w:color w:val="7F007F"/>
                <w:highlight w:val="yellow"/>
              </w:rPr>
              <w:t>top</w:t>
            </w:r>
            <w:r w:rsidRPr="00A13465">
              <w:rPr>
                <w:color w:val="000000"/>
                <w:highlight w:val="yellow"/>
              </w:rPr>
              <w:t xml:space="preserve">: </w:t>
            </w:r>
            <w:r w:rsidRPr="00A13465">
              <w:rPr>
                <w:color w:val="2A00E1"/>
                <w:highlight w:val="yellow"/>
              </w:rPr>
              <w:t>200px</w:t>
            </w:r>
            <w:r w:rsidRPr="00A13465">
              <w:rPr>
                <w:color w:val="000000"/>
                <w:highlight w:val="yellow"/>
              </w:rPr>
              <w:t>;</w:t>
            </w:r>
            <w:r>
              <w:rPr>
                <w:color w:val="000000"/>
              </w:rPr>
              <w:t xml:space="preserve"> }</w:t>
            </w:r>
          </w:p>
          <w:p w14:paraId="74AAEFC3" w14:textId="77777777" w:rsidR="00A13465" w:rsidRDefault="00A13465" w:rsidP="00A13465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5CBCF244" w14:textId="77777777" w:rsidR="00A13465" w:rsidRDefault="00A13465" w:rsidP="00A13465">
            <w:pPr>
              <w:pStyle w:val="aa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57A7003B" w14:textId="77777777" w:rsidR="00A13465" w:rsidRDefault="00A13465" w:rsidP="00A13465">
            <w:pPr>
              <w:pStyle w:val="aa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3CC0B5FE" w14:textId="77777777" w:rsidR="00A13465" w:rsidRDefault="00A13465" w:rsidP="00A13465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4812B3F4" w14:textId="77777777" w:rsidR="00A13465" w:rsidRDefault="00A13465" w:rsidP="00A13465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108E79F3" w14:textId="2D26E8B9" w:rsidR="00A13465" w:rsidRDefault="00A13465" w:rsidP="00A13465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img</w:t>
            </w:r>
            <w:r>
              <w:t xml:space="preserve"> </w:t>
            </w:r>
            <w:r>
              <w:rPr>
                <w:color w:val="7F007F"/>
              </w:rPr>
              <w:t>src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"/images/html5.png"</w:t>
            </w:r>
            <w:r>
              <w:t xml:space="preserve"> /&gt;</w:t>
            </w:r>
          </w:p>
          <w:p w14:paraId="44E91EBE" w14:textId="77777777" w:rsidR="00A13465" w:rsidRDefault="00A13465" w:rsidP="00A13465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E4D3318" w14:textId="77777777" w:rsidR="00A13465" w:rsidRDefault="00A13465" w:rsidP="00A13465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</w:p>
          <w:p w14:paraId="32ADF1EB" w14:textId="77777777" w:rsidR="00A13465" w:rsidRDefault="00A13465" w:rsidP="00A13465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562681D0" w14:textId="77777777" w:rsidR="00A13465" w:rsidRDefault="00A13465" w:rsidP="00A13465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E4EE04E" w14:textId="77777777" w:rsidR="00A13465" w:rsidRDefault="00A13465" w:rsidP="00A13465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2FFDEB6" w14:textId="77777777" w:rsidR="00A13465" w:rsidRDefault="00A13465" w:rsidP="00A13465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3D0FC5CF" w14:textId="77777777" w:rsidR="00A13465" w:rsidRDefault="00A13465" w:rsidP="00A13465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212459F0" w14:textId="77777777" w:rsidR="00A13465" w:rsidRDefault="00A13465" w:rsidP="00A13465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0A9B0776" w14:textId="77777777" w:rsidR="00A13465" w:rsidRDefault="00A13465" w:rsidP="00A13465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7879E0FA" w14:textId="77777777" w:rsidR="00A13465" w:rsidRDefault="00A13465" w:rsidP="00A13465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6B8CFFA" w14:textId="77777777" w:rsidR="00A13465" w:rsidRDefault="00A13465" w:rsidP="00A13465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B0F9F16" w14:textId="77777777" w:rsidR="00A13465" w:rsidRDefault="00A13465" w:rsidP="00A13465">
            <w:pPr>
              <w:pStyle w:val="aa"/>
            </w:pPr>
            <w:r>
              <w:rPr>
                <w:color w:val="000000"/>
              </w:rPr>
              <w:t xml:space="preserve">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>.</w:t>
            </w:r>
          </w:p>
          <w:p w14:paraId="1156CCD0" w14:textId="77777777" w:rsidR="00A13465" w:rsidRDefault="00A13465" w:rsidP="00A13465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49FBF56B" w14:textId="77777777" w:rsidR="00A13465" w:rsidRDefault="00A13465" w:rsidP="00A13465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6202EA01" w14:textId="77777777" w:rsidR="00A13465" w:rsidRDefault="00A13465" w:rsidP="00A13465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4D803ED" w14:textId="77777777" w:rsidR="00A13465" w:rsidRDefault="00A13465" w:rsidP="00A13465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E1B7397" w14:textId="77777777" w:rsidR="00A13465" w:rsidRDefault="00A13465" w:rsidP="00A13465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</w:p>
          <w:p w14:paraId="4E2E2F30" w14:textId="77777777" w:rsidR="00A13465" w:rsidRDefault="00A13465" w:rsidP="00A13465">
            <w:pPr>
              <w:pStyle w:val="aa"/>
            </w:pPr>
            <w:r>
              <w:rPr>
                <w:color w:val="000000"/>
              </w:rPr>
              <w:t xml:space="preserve">         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</w:p>
          <w:p w14:paraId="5CD51B47" w14:textId="77777777" w:rsidR="00A13465" w:rsidRDefault="00A13465" w:rsidP="00A13465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768460A3" w14:textId="77777777" w:rsidR="00A13465" w:rsidRDefault="00A13465" w:rsidP="00A13465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F7C31FE" w14:textId="77777777" w:rsidR="00A13465" w:rsidRDefault="00A13465" w:rsidP="00A13465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A96C2F3" w14:textId="77777777" w:rsidR="00A13465" w:rsidRDefault="00A13465" w:rsidP="00A13465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>.</w:t>
            </w:r>
          </w:p>
          <w:p w14:paraId="34C1D0C6" w14:textId="77777777" w:rsidR="00A13465" w:rsidRDefault="00A13465" w:rsidP="00A13465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</w:p>
          <w:p w14:paraId="0A73165F" w14:textId="77777777" w:rsidR="00A13465" w:rsidRDefault="00A13465" w:rsidP="00A13465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7C2DF733" w14:textId="77777777" w:rsidR="00A13465" w:rsidRDefault="00A13465" w:rsidP="00A13465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A7164AE" w14:textId="77777777" w:rsidR="00A13465" w:rsidRDefault="00A13465" w:rsidP="00A13465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B301225" w14:textId="77777777" w:rsidR="00A13465" w:rsidRDefault="00A13465" w:rsidP="00A13465">
            <w:pPr>
              <w:pStyle w:val="aa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전문업체들은</w:t>
            </w:r>
          </w:p>
          <w:p w14:paraId="3E34F25A" w14:textId="77777777" w:rsidR="00A13465" w:rsidRDefault="00A13465" w:rsidP="00A13465">
            <w:pPr>
              <w:pStyle w:val="aa"/>
            </w:pPr>
            <w:r>
              <w:rPr>
                <w:color w:val="000000"/>
              </w:rPr>
              <w:t xml:space="preserve">         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</w:p>
          <w:p w14:paraId="10424987" w14:textId="77777777" w:rsidR="00A13465" w:rsidRDefault="00A13465" w:rsidP="00A13465">
            <w:pPr>
              <w:pStyle w:val="aa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5A0B89EC" w14:textId="77777777" w:rsidR="00A13465" w:rsidRDefault="00A13465" w:rsidP="00A13465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7B70053" w14:textId="77777777" w:rsidR="00A13465" w:rsidRDefault="00A13465" w:rsidP="00A13465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2941E9C" w14:textId="77777777" w:rsidR="00A13465" w:rsidRDefault="00A13465" w:rsidP="00A13465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576711D3" w14:textId="77777777" w:rsidR="00A13465" w:rsidRDefault="00A13465" w:rsidP="00A13465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2823AC9D" w14:textId="77777777" w:rsidR="00A13465" w:rsidRDefault="00A13465" w:rsidP="00A13465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7BA1B828" w14:textId="77777777" w:rsidR="00A13465" w:rsidRDefault="00A13465" w:rsidP="00A13465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622CE6C" w14:textId="77777777" w:rsidR="00A13465" w:rsidRDefault="00A13465" w:rsidP="00A13465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0055AA54" w14:textId="77777777" w:rsidR="00A13465" w:rsidRDefault="00A13465" w:rsidP="00A13465">
            <w:pPr>
              <w:pStyle w:val="aa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694C8D3A" w14:textId="7174089E" w:rsidR="00AB041C" w:rsidRPr="00EB3F8B" w:rsidRDefault="00A13465" w:rsidP="00A13465">
            <w:pPr>
              <w:pStyle w:val="aa"/>
              <w:rPr>
                <w:spacing w:val="-4"/>
              </w:rPr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</w:p>
        </w:tc>
      </w:tr>
    </w:tbl>
    <w:p w14:paraId="4CAB8CD0" w14:textId="77777777" w:rsidR="00AB041C" w:rsidRDefault="00AB041C" w:rsidP="00AB041C"/>
    <w:p w14:paraId="6EEA9579" w14:textId="326D2805" w:rsidR="00A13465" w:rsidRDefault="00A13465" w:rsidP="00A13465">
      <w:pPr>
        <w:pStyle w:val="3"/>
      </w:pPr>
      <w:r w:rsidRPr="00A13465">
        <w:rPr>
          <w:color w:val="7F007F"/>
        </w:rPr>
        <w:t>position</w:t>
      </w:r>
      <w:r w:rsidRPr="00A13465">
        <w:rPr>
          <w:color w:val="000000"/>
        </w:rPr>
        <w:t xml:space="preserve">: </w:t>
      </w:r>
      <w:r w:rsidRPr="00A13465">
        <w:rPr>
          <w:color w:val="2A00E1"/>
        </w:rPr>
        <w:t>absolute</w:t>
      </w:r>
      <w:r w:rsidRPr="00A13465">
        <w:rPr>
          <w:color w:val="000000"/>
        </w:rPr>
        <w:t xml:space="preserve">; </w:t>
      </w:r>
      <w:r w:rsidRPr="00A13465">
        <w:rPr>
          <w:color w:val="7F007F"/>
        </w:rPr>
        <w:t>left</w:t>
      </w:r>
      <w:r w:rsidRPr="00A13465">
        <w:rPr>
          <w:color w:val="000000"/>
        </w:rPr>
        <w:t xml:space="preserve">: </w:t>
      </w:r>
      <w:r w:rsidRPr="00A13465">
        <w:rPr>
          <w:color w:val="2A00E1"/>
        </w:rPr>
        <w:t>500px</w:t>
      </w:r>
      <w:r w:rsidRPr="00A13465">
        <w:rPr>
          <w:color w:val="000000"/>
        </w:rPr>
        <w:t xml:space="preserve">; </w:t>
      </w:r>
      <w:r w:rsidRPr="00A13465">
        <w:rPr>
          <w:color w:val="7F007F"/>
        </w:rPr>
        <w:t>t</w:t>
      </w:r>
      <w:r>
        <w:rPr>
          <w:rFonts w:hint="eastAsia"/>
          <w:color w:val="7F007F"/>
        </w:rPr>
        <w:t>op</w:t>
      </w:r>
      <w:r w:rsidRPr="00A13465">
        <w:rPr>
          <w:color w:val="000000"/>
        </w:rPr>
        <w:t xml:space="preserve">: </w:t>
      </w:r>
      <w:r w:rsidRPr="00A13465">
        <w:rPr>
          <w:color w:val="2A00E1"/>
        </w:rPr>
        <w:t>200px</w:t>
      </w:r>
      <w:r w:rsidRPr="00A13465">
        <w:rPr>
          <w:color w:val="000000"/>
        </w:rPr>
        <w:t>;</w:t>
      </w:r>
    </w:p>
    <w:p w14:paraId="097C0B31" w14:textId="6FB67082" w:rsidR="00A13465" w:rsidRDefault="00A13465" w:rsidP="00AB041C">
      <w:r>
        <w:t xml:space="preserve">position: absolute; </w:t>
      </w:r>
      <w:r>
        <w:rPr>
          <w:rFonts w:hint="eastAsia"/>
        </w:rPr>
        <w:t xml:space="preserve">서식과 left, </w:t>
      </w:r>
      <w:r>
        <w:t xml:space="preserve">top </w:t>
      </w:r>
      <w:r>
        <w:rPr>
          <w:rFonts w:hint="eastAsia"/>
        </w:rPr>
        <w:t>서식으로 태그의</w:t>
      </w:r>
      <w:r>
        <w:t xml:space="preserve"> </w:t>
      </w:r>
      <w:r>
        <w:rPr>
          <w:rFonts w:hint="eastAsia"/>
        </w:rPr>
        <w:t>좌표를 지정할 수 있다.</w:t>
      </w:r>
    </w:p>
    <w:p w14:paraId="299955B7" w14:textId="25CE96CD" w:rsidR="00C71AE6" w:rsidRDefault="00FE7FB2" w:rsidP="00FE7FB2">
      <w:pPr>
        <w:pStyle w:val="3"/>
      </w:pPr>
      <w:r w:rsidRPr="00FE7FB2">
        <w:lastRenderedPageBreak/>
        <w:t>http://localhost:8088/03/news10.html</w:t>
      </w:r>
    </w:p>
    <w:p w14:paraId="7441912D" w14:textId="6CAB93D3" w:rsidR="00C71AE6" w:rsidRDefault="00FE7FB2" w:rsidP="00AB041C">
      <w:r>
        <w:rPr>
          <w:noProof/>
        </w:rPr>
        <w:drawing>
          <wp:inline distT="0" distB="0" distL="0" distR="0" wp14:anchorId="7A4A7605" wp14:editId="6B245A5D">
            <wp:extent cx="6645910" cy="541210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F12E" w14:textId="77777777" w:rsidR="00FE7FB2" w:rsidRDefault="00FE7FB2" w:rsidP="00AB041C"/>
    <w:p w14:paraId="41C5D201" w14:textId="77777777" w:rsidR="00C71AE6" w:rsidRDefault="00C71AE6" w:rsidP="00AB041C"/>
    <w:p w14:paraId="42DA27F8" w14:textId="77777777" w:rsidR="00C71AE6" w:rsidRDefault="00C71AE6" w:rsidP="00AB041C"/>
    <w:p w14:paraId="1C67E474" w14:textId="77777777" w:rsidR="00A13465" w:rsidRDefault="00A13465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7A39473B" w14:textId="7ACAC2E1" w:rsidR="00C71AE6" w:rsidRDefault="00C71AE6" w:rsidP="00A13465">
      <w:pPr>
        <w:pStyle w:val="2"/>
      </w:pPr>
      <w:bookmarkStart w:id="9" w:name="_Toc476312526"/>
      <w:r>
        <w:lastRenderedPageBreak/>
        <w:t xml:space="preserve">box-shadow </w:t>
      </w:r>
      <w:r>
        <w:rPr>
          <w:rFonts w:hint="eastAsia"/>
        </w:rPr>
        <w:t>서식</w:t>
      </w:r>
      <w:bookmarkEnd w:id="9"/>
    </w:p>
    <w:p w14:paraId="58B3FD22" w14:textId="22102410" w:rsidR="00A13465" w:rsidRDefault="00A13465" w:rsidP="00C71AE6">
      <w:pPr>
        <w:pStyle w:val="3"/>
      </w:pPr>
      <w:r>
        <w:rPr>
          <w:rFonts w:hint="eastAsia"/>
        </w:rPr>
        <w:t>03/news</w:t>
      </w:r>
      <w:r>
        <w:t>11.html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13465" w:rsidRPr="00EB3F8B" w14:paraId="2C87EEAE" w14:textId="77777777" w:rsidTr="00EE4DD9">
        <w:tc>
          <w:tcPr>
            <w:tcW w:w="10456" w:type="dxa"/>
          </w:tcPr>
          <w:p w14:paraId="0C1D9038" w14:textId="77777777" w:rsidR="00816E61" w:rsidRDefault="00816E61" w:rsidP="00816E61">
            <w:pPr>
              <w:pStyle w:val="aa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65327408" w14:textId="77777777" w:rsidR="00816E61" w:rsidRDefault="00816E61" w:rsidP="00816E61">
            <w:pPr>
              <w:pStyle w:val="aa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5B9A3FE1" w14:textId="77777777" w:rsidR="00816E61" w:rsidRDefault="00816E61" w:rsidP="00816E61">
            <w:pPr>
              <w:pStyle w:val="aa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479186EF" w14:textId="77777777" w:rsidR="00816E61" w:rsidRDefault="00816E61" w:rsidP="00816E61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34F263C1" w14:textId="77777777" w:rsidR="00816E61" w:rsidRDefault="00816E61" w:rsidP="00816E61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51E9B04A" w14:textId="77777777" w:rsidR="00816E61" w:rsidRDefault="00816E61" w:rsidP="00816E61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0D1CE42C" w14:textId="77777777" w:rsidR="00816E61" w:rsidRDefault="00816E61" w:rsidP="00816E61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800px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border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1px solid 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line-height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180%</w:t>
            </w:r>
            <w:r>
              <w:rPr>
                <w:color w:val="000000"/>
              </w:rPr>
              <w:t>;</w:t>
            </w:r>
          </w:p>
          <w:p w14:paraId="286A24EF" w14:textId="77777777" w:rsidR="00816E61" w:rsidRDefault="00816E61" w:rsidP="00816E61">
            <w:pPr>
              <w:pStyle w:val="aa"/>
            </w:pPr>
            <w:r>
              <w:rPr>
                <w:color w:val="000000"/>
              </w:rPr>
              <w:t xml:space="preserve">            </w:t>
            </w:r>
            <w:r>
              <w:rPr>
                <w:color w:val="7F007F"/>
              </w:rPr>
              <w:t>margin-left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>;</w:t>
            </w:r>
          </w:p>
          <w:p w14:paraId="0B179A1A" w14:textId="77777777" w:rsidR="00816E61" w:rsidRDefault="00816E61" w:rsidP="00816E61">
            <w:pPr>
              <w:pStyle w:val="aa"/>
            </w:pPr>
            <w:r>
              <w:rPr>
                <w:color w:val="000000"/>
              </w:rPr>
              <w:t xml:space="preserve">        }</w:t>
            </w:r>
          </w:p>
          <w:p w14:paraId="237F908B" w14:textId="176AE16F" w:rsidR="00816E61" w:rsidRDefault="00816E61" w:rsidP="00816E61">
            <w:pPr>
              <w:pStyle w:val="aa"/>
            </w:pPr>
            <w:r>
              <w:rPr>
                <w:color w:val="000000"/>
              </w:rPr>
              <w:t xml:space="preserve">        </w:t>
            </w:r>
            <w:r w:rsidR="00D23826">
              <w:rPr>
                <w:color w:val="3F7F7F"/>
              </w:rPr>
              <w:t>img {</w:t>
            </w:r>
            <w:r>
              <w:rPr>
                <w:color w:val="000000"/>
              </w:rPr>
              <w:t xml:space="preserve"> </w:t>
            </w:r>
            <w:r>
              <w:rPr>
                <w:color w:val="7F007F"/>
              </w:rPr>
              <w:t>position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absolute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left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500px</w:t>
            </w:r>
            <w:r>
              <w:rPr>
                <w:color w:val="000000"/>
              </w:rPr>
              <w:t xml:space="preserve">; </w:t>
            </w:r>
            <w:r w:rsidR="001A43AB">
              <w:rPr>
                <w:color w:val="7F007F"/>
              </w:rPr>
              <w:t>top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200px</w:t>
            </w:r>
            <w:r>
              <w:rPr>
                <w:color w:val="000000"/>
              </w:rPr>
              <w:t xml:space="preserve">; </w:t>
            </w:r>
          </w:p>
          <w:p w14:paraId="6FD8E7B4" w14:textId="168A6E01" w:rsidR="00816E61" w:rsidRDefault="00816E61" w:rsidP="00816E61">
            <w:pPr>
              <w:pStyle w:val="aa"/>
            </w:pPr>
            <w:r>
              <w:rPr>
                <w:color w:val="000000"/>
              </w:rPr>
              <w:t xml:space="preserve">            </w:t>
            </w:r>
            <w:r w:rsidRPr="00816E61">
              <w:rPr>
                <w:color w:val="7F007F"/>
                <w:highlight w:val="yellow"/>
              </w:rPr>
              <w:t>box-shadow</w:t>
            </w:r>
            <w:r w:rsidRPr="00816E61">
              <w:rPr>
                <w:color w:val="000000"/>
                <w:highlight w:val="yellow"/>
              </w:rPr>
              <w:t xml:space="preserve">: </w:t>
            </w:r>
            <w:r w:rsidRPr="00816E61">
              <w:rPr>
                <w:color w:val="2A00E1"/>
                <w:highlight w:val="yellow"/>
              </w:rPr>
              <w:t xml:space="preserve">5px 5px </w:t>
            </w:r>
            <w:r w:rsidR="00F316B7">
              <w:rPr>
                <w:color w:val="2A00E1"/>
                <w:highlight w:val="yellow"/>
              </w:rPr>
              <w:t>20</w:t>
            </w:r>
            <w:r w:rsidRPr="00816E61">
              <w:rPr>
                <w:color w:val="2A00E1"/>
                <w:highlight w:val="yellow"/>
              </w:rPr>
              <w:t xml:space="preserve">px </w:t>
            </w:r>
            <w:r w:rsidR="00F316B7">
              <w:rPr>
                <w:rFonts w:hint="eastAsia"/>
                <w:color w:val="2A00E1"/>
                <w:highlight w:val="yellow"/>
              </w:rPr>
              <w:t>b</w:t>
            </w:r>
            <w:r w:rsidR="00F316B7">
              <w:rPr>
                <w:color w:val="2A00E1"/>
                <w:highlight w:val="yellow"/>
              </w:rPr>
              <w:t>lack</w:t>
            </w:r>
            <w:r w:rsidRPr="00816E61">
              <w:rPr>
                <w:color w:val="000000"/>
                <w:highlight w:val="yellow"/>
              </w:rPr>
              <w:t>;</w:t>
            </w:r>
          </w:p>
          <w:p w14:paraId="6F3DE1F8" w14:textId="77777777" w:rsidR="00816E61" w:rsidRDefault="00816E61" w:rsidP="00816E61">
            <w:pPr>
              <w:pStyle w:val="aa"/>
            </w:pPr>
            <w:r>
              <w:rPr>
                <w:color w:val="000000"/>
              </w:rPr>
              <w:t xml:space="preserve">        }</w:t>
            </w:r>
          </w:p>
          <w:p w14:paraId="3412D16B" w14:textId="77777777" w:rsidR="00816E61" w:rsidRDefault="00816E61" w:rsidP="00816E61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50F8C61E" w14:textId="77777777" w:rsidR="00816E61" w:rsidRDefault="00816E61" w:rsidP="00816E61">
            <w:pPr>
              <w:pStyle w:val="aa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72D55B57" w14:textId="77777777" w:rsidR="00816E61" w:rsidRDefault="00816E61" w:rsidP="00816E61">
            <w:pPr>
              <w:pStyle w:val="aa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7E1E0EC4" w14:textId="77777777" w:rsidR="00816E61" w:rsidRDefault="00816E61" w:rsidP="00816E61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62296046" w14:textId="77777777" w:rsidR="00816E61" w:rsidRDefault="00816E61" w:rsidP="00816E61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685F4CFF" w14:textId="441BC567" w:rsidR="00816E61" w:rsidRDefault="00816E61" w:rsidP="00816E61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img</w:t>
            </w:r>
            <w:r>
              <w:t xml:space="preserve"> </w:t>
            </w:r>
            <w:r>
              <w:rPr>
                <w:color w:val="7F007F"/>
              </w:rPr>
              <w:t>src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"/images/html5.png"</w:t>
            </w:r>
            <w:r>
              <w:t xml:space="preserve"> /&gt;</w:t>
            </w:r>
          </w:p>
          <w:p w14:paraId="2B19BE3C" w14:textId="77777777" w:rsidR="00816E61" w:rsidRDefault="00816E61" w:rsidP="00816E61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5A3D758" w14:textId="77777777" w:rsidR="00816E61" w:rsidRDefault="00816E61" w:rsidP="00816E61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</w:p>
          <w:p w14:paraId="498912C0" w14:textId="77777777" w:rsidR="00816E61" w:rsidRDefault="00816E61" w:rsidP="00816E61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2AA12A0A" w14:textId="77777777" w:rsidR="00816E61" w:rsidRDefault="00816E61" w:rsidP="00816E61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3D696C1" w14:textId="77777777" w:rsidR="00816E61" w:rsidRDefault="00816E61" w:rsidP="00816E61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A622AC6" w14:textId="77777777" w:rsidR="00816E61" w:rsidRDefault="00816E61" w:rsidP="00816E61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030FE4C5" w14:textId="77777777" w:rsidR="00816E61" w:rsidRDefault="00816E61" w:rsidP="00816E61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13C81031" w14:textId="77777777" w:rsidR="00816E61" w:rsidRDefault="00816E61" w:rsidP="00816E61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7D21EB3C" w14:textId="77777777" w:rsidR="00816E61" w:rsidRDefault="00816E61" w:rsidP="00816E61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194A5FED" w14:textId="77777777" w:rsidR="00816E61" w:rsidRDefault="00816E61" w:rsidP="00816E61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54EB5C7" w14:textId="77777777" w:rsidR="00816E61" w:rsidRDefault="00816E61" w:rsidP="00816E61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7A0735A" w14:textId="77777777" w:rsidR="00816E61" w:rsidRDefault="00816E61" w:rsidP="00816E61">
            <w:pPr>
              <w:pStyle w:val="aa"/>
            </w:pPr>
            <w:r>
              <w:rPr>
                <w:color w:val="000000"/>
              </w:rPr>
              <w:t xml:space="preserve">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>.</w:t>
            </w:r>
          </w:p>
          <w:p w14:paraId="71761849" w14:textId="77777777" w:rsidR="00816E61" w:rsidRDefault="00816E61" w:rsidP="00816E61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5A8EAB7E" w14:textId="77777777" w:rsidR="00816E61" w:rsidRDefault="00816E61" w:rsidP="00816E61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2E55EE18" w14:textId="77777777" w:rsidR="00816E61" w:rsidRDefault="00816E61" w:rsidP="00816E61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19BE915" w14:textId="77777777" w:rsidR="00816E61" w:rsidRDefault="00816E61" w:rsidP="00816E61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549A6B7" w14:textId="77777777" w:rsidR="00816E61" w:rsidRDefault="00816E61" w:rsidP="00816E61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</w:p>
          <w:p w14:paraId="358D9D63" w14:textId="77777777" w:rsidR="00816E61" w:rsidRDefault="00816E61" w:rsidP="00816E61">
            <w:pPr>
              <w:pStyle w:val="aa"/>
            </w:pPr>
            <w:r>
              <w:rPr>
                <w:color w:val="000000"/>
              </w:rPr>
              <w:t xml:space="preserve">         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</w:p>
          <w:p w14:paraId="14DBAFD1" w14:textId="77777777" w:rsidR="00816E61" w:rsidRDefault="00816E61" w:rsidP="00816E61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4AF49807" w14:textId="77777777" w:rsidR="00816E61" w:rsidRDefault="00816E61" w:rsidP="00816E61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47919BD" w14:textId="77777777" w:rsidR="00816E61" w:rsidRDefault="00816E61" w:rsidP="00816E61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4DD2F4A" w14:textId="77777777" w:rsidR="00816E61" w:rsidRDefault="00816E61" w:rsidP="00816E61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>.</w:t>
            </w:r>
          </w:p>
          <w:p w14:paraId="446C1C99" w14:textId="77777777" w:rsidR="00816E61" w:rsidRDefault="00816E61" w:rsidP="00816E61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</w:p>
          <w:p w14:paraId="0291F6F2" w14:textId="77777777" w:rsidR="00816E61" w:rsidRDefault="00816E61" w:rsidP="00816E61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34BB61D4" w14:textId="77777777" w:rsidR="00816E61" w:rsidRDefault="00816E61" w:rsidP="00816E61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3A4D98A" w14:textId="77777777" w:rsidR="00816E61" w:rsidRDefault="00816E61" w:rsidP="00816E61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63A2D3E" w14:textId="77777777" w:rsidR="00816E61" w:rsidRDefault="00816E61" w:rsidP="00816E61">
            <w:pPr>
              <w:pStyle w:val="aa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전문업체들은</w:t>
            </w:r>
          </w:p>
          <w:p w14:paraId="70E68082" w14:textId="77777777" w:rsidR="00816E61" w:rsidRDefault="00816E61" w:rsidP="00816E61">
            <w:pPr>
              <w:pStyle w:val="aa"/>
            </w:pPr>
            <w:r>
              <w:rPr>
                <w:color w:val="000000"/>
              </w:rPr>
              <w:t xml:space="preserve">         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</w:p>
          <w:p w14:paraId="55DCE506" w14:textId="77777777" w:rsidR="00816E61" w:rsidRDefault="00816E61" w:rsidP="00816E61">
            <w:pPr>
              <w:pStyle w:val="aa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164B034E" w14:textId="77777777" w:rsidR="00816E61" w:rsidRDefault="00816E61" w:rsidP="00816E61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6CA7EEF" w14:textId="77777777" w:rsidR="00816E61" w:rsidRDefault="00816E61" w:rsidP="00816E61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174681F" w14:textId="77777777" w:rsidR="00816E61" w:rsidRDefault="00816E61" w:rsidP="00816E61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59CB4A2C" w14:textId="77777777" w:rsidR="00816E61" w:rsidRDefault="00816E61" w:rsidP="00816E61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66E95CD0" w14:textId="77777777" w:rsidR="00816E61" w:rsidRDefault="00816E61" w:rsidP="00816E61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219A87CF" w14:textId="77777777" w:rsidR="00816E61" w:rsidRDefault="00816E61" w:rsidP="00816E61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058C76C" w14:textId="77777777" w:rsidR="00816E61" w:rsidRDefault="00816E61" w:rsidP="00816E61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28E74F0E" w14:textId="77777777" w:rsidR="00816E61" w:rsidRDefault="00816E61" w:rsidP="00816E61">
            <w:pPr>
              <w:pStyle w:val="aa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46A113F8" w14:textId="4CD0973D" w:rsidR="00A13465" w:rsidRPr="00EB3F8B" w:rsidRDefault="00816E61" w:rsidP="00816E61">
            <w:pPr>
              <w:pStyle w:val="aa"/>
              <w:rPr>
                <w:spacing w:val="-4"/>
              </w:rPr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</w:p>
        </w:tc>
      </w:tr>
    </w:tbl>
    <w:p w14:paraId="5F1625D6" w14:textId="0C6F143B" w:rsidR="00A13465" w:rsidRDefault="00A13465" w:rsidP="00AB041C"/>
    <w:p w14:paraId="726FF932" w14:textId="14796B27" w:rsidR="00C71AE6" w:rsidRDefault="00C71AE6" w:rsidP="00816E61"/>
    <w:p w14:paraId="0928DC8B" w14:textId="70440933" w:rsidR="00D23C0D" w:rsidRDefault="00D23C0D" w:rsidP="00D23C0D">
      <w:pPr>
        <w:pStyle w:val="3"/>
      </w:pPr>
      <w:r w:rsidRPr="00D23C0D">
        <w:lastRenderedPageBreak/>
        <w:t>http://localhost:8088/03/news11.html</w:t>
      </w:r>
    </w:p>
    <w:p w14:paraId="05367028" w14:textId="0B53F9E9" w:rsidR="00C71AE6" w:rsidRDefault="003E5692" w:rsidP="00816E61">
      <w:r>
        <w:rPr>
          <w:noProof/>
        </w:rPr>
        <w:drawing>
          <wp:inline distT="0" distB="0" distL="0" distR="0" wp14:anchorId="2FA70423" wp14:editId="42FD08E5">
            <wp:extent cx="6645910" cy="4366260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EF1B" w14:textId="3EB0CF35" w:rsidR="000D2925" w:rsidRDefault="000D2925" w:rsidP="00816E61"/>
    <w:p w14:paraId="2009ED9C" w14:textId="3D7A1086" w:rsidR="000D2925" w:rsidRDefault="000D2925" w:rsidP="00816E61"/>
    <w:p w14:paraId="723D5049" w14:textId="5A75011C" w:rsidR="000D2925" w:rsidRDefault="000D2925" w:rsidP="000D2925">
      <w:pPr>
        <w:pStyle w:val="3"/>
        <w:rPr>
          <w:color w:val="000000"/>
        </w:rPr>
      </w:pPr>
      <w:r>
        <w:rPr>
          <w:color w:val="7F007F"/>
        </w:rPr>
        <w:t>box-shadow</w:t>
      </w:r>
      <w:r>
        <w:rPr>
          <w:color w:val="000000"/>
        </w:rPr>
        <w:t xml:space="preserve">: </w:t>
      </w:r>
      <w:r>
        <w:rPr>
          <w:color w:val="2A00E1"/>
        </w:rPr>
        <w:t xml:space="preserve">5px 5px </w:t>
      </w:r>
      <w:r w:rsidR="003E5692">
        <w:rPr>
          <w:color w:val="2A00E1"/>
        </w:rPr>
        <w:t>20</w:t>
      </w:r>
      <w:r>
        <w:rPr>
          <w:color w:val="2A00E1"/>
        </w:rPr>
        <w:t xml:space="preserve">px </w:t>
      </w:r>
      <w:r w:rsidR="003E5692">
        <w:rPr>
          <w:color w:val="2A00E1"/>
        </w:rPr>
        <w:t>black</w:t>
      </w:r>
      <w:r>
        <w:rPr>
          <w:color w:val="000000"/>
        </w:rPr>
        <w:t>;</w:t>
      </w:r>
    </w:p>
    <w:p w14:paraId="353DEFDD" w14:textId="77777777" w:rsidR="000D2925" w:rsidRDefault="000D2925" w:rsidP="000D2925">
      <w:r>
        <w:rPr>
          <w:rFonts w:hint="eastAsia"/>
        </w:rPr>
        <w:t>그림자를 그린다.</w:t>
      </w:r>
    </w:p>
    <w:p w14:paraId="2427C821" w14:textId="77777777" w:rsidR="000D2925" w:rsidRDefault="000D2925" w:rsidP="000D2925">
      <w:r>
        <w:rPr>
          <w:rFonts w:hint="eastAsia"/>
        </w:rPr>
        <w:t xml:space="preserve">첫번째 </w:t>
      </w:r>
      <w:r>
        <w:t xml:space="preserve">5px : </w:t>
      </w:r>
      <w:r>
        <w:rPr>
          <w:rFonts w:hint="eastAsia"/>
        </w:rPr>
        <w:t>그림자의 오른쪽 방향 위치</w:t>
      </w:r>
    </w:p>
    <w:p w14:paraId="25356179" w14:textId="77777777" w:rsidR="000D2925" w:rsidRDefault="000D2925" w:rsidP="000D2925">
      <w:r>
        <w:rPr>
          <w:rFonts w:hint="eastAsia"/>
        </w:rPr>
        <w:t xml:space="preserve">두번째 </w:t>
      </w:r>
      <w:r>
        <w:t xml:space="preserve">5px : </w:t>
      </w:r>
      <w:r>
        <w:rPr>
          <w:rFonts w:hint="eastAsia"/>
        </w:rPr>
        <w:t>그림자의 아래쪽</w:t>
      </w:r>
      <w:r>
        <w:t xml:space="preserve"> </w:t>
      </w:r>
      <w:r>
        <w:rPr>
          <w:rFonts w:hint="eastAsia"/>
        </w:rPr>
        <w:t>방향 위치</w:t>
      </w:r>
    </w:p>
    <w:p w14:paraId="0BE91D60" w14:textId="11BDD324" w:rsidR="000D2925" w:rsidRDefault="000D2925" w:rsidP="000D2925">
      <w:r>
        <w:rPr>
          <w:rFonts w:hint="eastAsia"/>
        </w:rPr>
        <w:t xml:space="preserve">세번째 </w:t>
      </w:r>
      <w:r w:rsidR="003E5692">
        <w:t>20</w:t>
      </w:r>
      <w:r>
        <w:t xml:space="preserve">px: </w:t>
      </w:r>
      <w:r>
        <w:rPr>
          <w:rFonts w:hint="eastAsia"/>
        </w:rPr>
        <w:t>그림자의 흐릿함(</w:t>
      </w:r>
      <w:r>
        <w:t xml:space="preserve">blur) </w:t>
      </w:r>
      <w:r>
        <w:rPr>
          <w:rFonts w:hint="eastAsia"/>
        </w:rPr>
        <w:t>정도</w:t>
      </w:r>
    </w:p>
    <w:p w14:paraId="0918AB1E" w14:textId="08C57528" w:rsidR="000D2925" w:rsidRDefault="000D2925" w:rsidP="000D2925">
      <w:r>
        <w:rPr>
          <w:rFonts w:hint="eastAsia"/>
        </w:rPr>
        <w:t xml:space="preserve">마지막 </w:t>
      </w:r>
      <w:r w:rsidR="003E5692">
        <w:t>black</w:t>
      </w:r>
      <w:r>
        <w:t xml:space="preserve">: </w:t>
      </w:r>
      <w:r>
        <w:rPr>
          <w:rFonts w:hint="eastAsia"/>
        </w:rPr>
        <w:t>그림자 색</w:t>
      </w:r>
    </w:p>
    <w:p w14:paraId="0ED8BC33" w14:textId="37720E4A" w:rsidR="000D2925" w:rsidRDefault="000D2925" w:rsidP="00816E61"/>
    <w:p w14:paraId="3BBA281B" w14:textId="77777777" w:rsidR="000D2925" w:rsidRDefault="000D2925" w:rsidP="00816E61"/>
    <w:p w14:paraId="3C1A132E" w14:textId="2CBB94CA" w:rsidR="00C71AE6" w:rsidRDefault="00815A62" w:rsidP="00816E61">
      <w:pPr>
        <w:rPr>
          <w:rFonts w:ascii="굴림체" w:eastAsia="굴림체" w:cs="굴림체"/>
          <w:i/>
          <w:iCs/>
          <w:color w:val="2A00E1"/>
          <w:kern w:val="0"/>
          <w:sz w:val="28"/>
          <w:szCs w:val="28"/>
          <w:shd w:val="clear" w:color="auto" w:fill="E8F2FE"/>
        </w:rPr>
      </w:pPr>
      <w:r>
        <w:rPr>
          <w:rFonts w:ascii="굴림체" w:eastAsia="굴림체" w:cs="굴림체"/>
          <w:color w:val="7F007F"/>
          <w:kern w:val="0"/>
          <w:sz w:val="28"/>
          <w:szCs w:val="28"/>
          <w:shd w:val="clear" w:color="auto" w:fill="E8F2FE"/>
        </w:rPr>
        <w:t>box-shadow</w:t>
      </w:r>
      <w:r>
        <w:rPr>
          <w:rFonts w:ascii="굴림체" w:eastAsia="굴림체" w:cs="굴림체"/>
          <w:color w:val="000000"/>
          <w:kern w:val="0"/>
          <w:sz w:val="28"/>
          <w:szCs w:val="28"/>
          <w:shd w:val="clear" w:color="auto" w:fill="E8F2FE"/>
        </w:rPr>
        <w:t xml:space="preserve">: </w:t>
      </w:r>
      <w:r>
        <w:rPr>
          <w:rFonts w:ascii="굴림체" w:eastAsia="굴림체" w:cs="굴림체"/>
          <w:i/>
          <w:iCs/>
          <w:color w:val="2A00E1"/>
          <w:kern w:val="0"/>
          <w:sz w:val="28"/>
          <w:szCs w:val="28"/>
          <w:shd w:val="clear" w:color="auto" w:fill="E8F2FE"/>
        </w:rPr>
        <w:t>5px 5px 5px rgba(0, 0, 0, 0.4)</w:t>
      </w:r>
    </w:p>
    <w:p w14:paraId="27AD3E06" w14:textId="77777777" w:rsidR="00815A62" w:rsidRPr="00815A62" w:rsidRDefault="00815A62" w:rsidP="00816E61">
      <w:pPr>
        <w:rPr>
          <w:rFonts w:ascii="굴림체" w:eastAsia="굴림체" w:cs="굴림체"/>
          <w:color w:val="2A00E1"/>
          <w:kern w:val="0"/>
          <w:shd w:val="clear" w:color="auto" w:fill="E8F2FE"/>
        </w:rPr>
      </w:pPr>
    </w:p>
    <w:p w14:paraId="7AADD14F" w14:textId="64944879" w:rsidR="00815A62" w:rsidRPr="00815A62" w:rsidRDefault="00815A62" w:rsidP="00816E61">
      <w:r w:rsidRPr="00815A62">
        <w:t>rgba(red, green, blue, alpha)</w:t>
      </w:r>
    </w:p>
    <w:p w14:paraId="2D641289" w14:textId="012F3126" w:rsidR="00815A62" w:rsidRPr="00815A62" w:rsidRDefault="00815A62" w:rsidP="00816E61">
      <w:r w:rsidRPr="00815A62">
        <w:t xml:space="preserve">    </w:t>
      </w:r>
      <w:r w:rsidRPr="00815A62">
        <w:rPr>
          <w:rFonts w:hint="eastAsia"/>
        </w:rPr>
        <w:t>r</w:t>
      </w:r>
      <w:r w:rsidRPr="00815A62">
        <w:t>ed, green, blue 값의</w:t>
      </w:r>
      <w:r w:rsidRPr="00815A62">
        <w:rPr>
          <w:rFonts w:hint="eastAsia"/>
        </w:rPr>
        <w:t xml:space="preserve"> </w:t>
      </w:r>
      <w:r w:rsidRPr="00815A62">
        <w:t>범위</w:t>
      </w:r>
      <w:r w:rsidRPr="00815A62">
        <w:rPr>
          <w:rFonts w:hint="eastAsia"/>
        </w:rPr>
        <w:t xml:space="preserve"> </w:t>
      </w:r>
      <w:r w:rsidRPr="00815A62">
        <w:t>0 ~ 255</w:t>
      </w:r>
    </w:p>
    <w:p w14:paraId="0A7D34D5" w14:textId="47D5389B" w:rsidR="00815A62" w:rsidRDefault="00815A62" w:rsidP="00816E61">
      <w:r w:rsidRPr="00815A62">
        <w:rPr>
          <w:rFonts w:hint="eastAsia"/>
        </w:rPr>
        <w:t xml:space="preserve"> </w:t>
      </w:r>
      <w:r w:rsidRPr="00815A62">
        <w:t xml:space="preserve">   alpha 값의</w:t>
      </w:r>
      <w:r w:rsidRPr="00815A62">
        <w:rPr>
          <w:rFonts w:hint="eastAsia"/>
        </w:rPr>
        <w:t xml:space="preserve"> </w:t>
      </w:r>
      <w:r w:rsidRPr="00815A62">
        <w:t>범위: 0.0 ~ 1.0</w:t>
      </w:r>
      <w:r>
        <w:t xml:space="preserve"> (0.0: </w:t>
      </w:r>
      <w:r>
        <w:rPr>
          <w:rFonts w:hint="eastAsia"/>
        </w:rPr>
        <w:t>완전 투명,</w:t>
      </w:r>
      <w:r>
        <w:t xml:space="preserve"> 1.0: </w:t>
      </w:r>
      <w:r>
        <w:rPr>
          <w:rFonts w:hint="eastAsia"/>
        </w:rPr>
        <w:t>완전 불투명)</w:t>
      </w:r>
    </w:p>
    <w:p w14:paraId="59E95A9D" w14:textId="77777777" w:rsidR="00815A62" w:rsidRPr="00815A62" w:rsidRDefault="00815A62" w:rsidP="00816E61"/>
    <w:p w14:paraId="1FB07F84" w14:textId="5118AA0B" w:rsidR="00815A62" w:rsidRPr="00815A62" w:rsidRDefault="00815A62">
      <w:pPr>
        <w:widowControl/>
        <w:wordWrap/>
        <w:autoSpaceDE/>
        <w:autoSpaceDN/>
        <w:spacing w:after="200" w:line="276" w:lineRule="auto"/>
        <w:jc w:val="both"/>
        <w:rPr>
          <w:sz w:val="14"/>
          <w:szCs w:val="14"/>
        </w:rPr>
      </w:pPr>
      <w:r w:rsidRPr="00815A62">
        <w:rPr>
          <w:sz w:val="14"/>
          <w:szCs w:val="14"/>
        </w:rPr>
        <w:br w:type="page"/>
      </w:r>
    </w:p>
    <w:p w14:paraId="6BD70E2A" w14:textId="43D94F3A" w:rsidR="00C71AE6" w:rsidRDefault="00C63909" w:rsidP="00D33859">
      <w:pPr>
        <w:pStyle w:val="2"/>
      </w:pPr>
      <w:bookmarkStart w:id="10" w:name="_Toc476312527"/>
      <w:r>
        <w:lastRenderedPageBreak/>
        <w:t xml:space="preserve">table </w:t>
      </w:r>
      <w:r>
        <w:rPr>
          <w:rFonts w:hint="eastAsia"/>
        </w:rPr>
        <w:t xml:space="preserve">태그로 </w:t>
      </w:r>
      <w:r w:rsidR="00C71AE6">
        <w:rPr>
          <w:rFonts w:hint="eastAsia"/>
        </w:rPr>
        <w:t>화면 나누기</w:t>
      </w:r>
      <w:bookmarkEnd w:id="10"/>
    </w:p>
    <w:p w14:paraId="2833DC2A" w14:textId="720D9828" w:rsidR="00D33859" w:rsidRDefault="00D33859" w:rsidP="00C71AE6">
      <w:pPr>
        <w:pStyle w:val="3"/>
      </w:pPr>
      <w:r>
        <w:rPr>
          <w:rFonts w:hint="eastAsia"/>
        </w:rPr>
        <w:t>03/news</w:t>
      </w:r>
      <w:r>
        <w:t>12.html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E4DD9" w:rsidRPr="00EE4DD9" w14:paraId="649CC25F" w14:textId="77777777" w:rsidTr="00EE4DD9">
        <w:tc>
          <w:tcPr>
            <w:tcW w:w="10456" w:type="dxa"/>
          </w:tcPr>
          <w:p w14:paraId="6443093D" w14:textId="77777777" w:rsidR="00EE4DD9" w:rsidRDefault="00EE4DD9" w:rsidP="00EE4DD9">
            <w:pPr>
              <w:pStyle w:val="aa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7AC666BD" w14:textId="77777777" w:rsidR="00EE4DD9" w:rsidRDefault="00EE4DD9" w:rsidP="00EE4DD9">
            <w:pPr>
              <w:pStyle w:val="aa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28604AFC" w14:textId="77777777" w:rsidR="00EE4DD9" w:rsidRDefault="00EE4DD9" w:rsidP="00EE4DD9">
            <w:pPr>
              <w:pStyle w:val="aa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112975CC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7E98DB30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491DB699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13F2F6A8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table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margin-left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900px</w:t>
            </w:r>
            <w:r>
              <w:rPr>
                <w:color w:val="000000"/>
              </w:rPr>
              <w:t>; }</w:t>
            </w:r>
          </w:p>
          <w:p w14:paraId="6AED5429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border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1px solid 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line-height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180%</w:t>
            </w:r>
            <w:r>
              <w:rPr>
                <w:color w:val="000000"/>
              </w:rPr>
              <w:t>; }</w:t>
            </w:r>
          </w:p>
          <w:p w14:paraId="2DC28D86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td:nth-child(1)</w:t>
            </w:r>
            <w:r>
              <w:rPr>
                <w:color w:val="000000"/>
              </w:rPr>
              <w:t xml:space="preserve"> { </w:t>
            </w:r>
            <w:r w:rsidRPr="00EE4DD9">
              <w:rPr>
                <w:color w:val="7F007F"/>
                <w:highlight w:val="yellow"/>
              </w:rPr>
              <w:t>width</w:t>
            </w:r>
            <w:r w:rsidRPr="00EE4DD9">
              <w:rPr>
                <w:color w:val="000000"/>
                <w:highlight w:val="yellow"/>
              </w:rPr>
              <w:t xml:space="preserve">: </w:t>
            </w:r>
            <w:r w:rsidRPr="00EE4DD9">
              <w:rPr>
                <w:color w:val="2A00E1"/>
                <w:highlight w:val="yellow"/>
              </w:rPr>
              <w:t>15%</w:t>
            </w:r>
            <w:r w:rsidRPr="00EE4DD9">
              <w:rPr>
                <w:color w:val="000000"/>
                <w:highlight w:val="yellow"/>
              </w:rPr>
              <w:t xml:space="preserve">; </w:t>
            </w:r>
            <w:r w:rsidRPr="00EE4DD9">
              <w:rPr>
                <w:color w:val="7F007F"/>
                <w:highlight w:val="yellow"/>
              </w:rPr>
              <w:t>vertical-align</w:t>
            </w:r>
            <w:r w:rsidRPr="00EE4DD9">
              <w:rPr>
                <w:color w:val="000000"/>
                <w:highlight w:val="yellow"/>
              </w:rPr>
              <w:t xml:space="preserve">: </w:t>
            </w:r>
            <w:r w:rsidRPr="00EE4DD9">
              <w:rPr>
                <w:color w:val="2A00E1"/>
                <w:highlight w:val="yellow"/>
              </w:rPr>
              <w:t>top</w:t>
            </w:r>
            <w:r w:rsidRPr="00EE4DD9">
              <w:rPr>
                <w:color w:val="000000"/>
                <w:highlight w:val="yellow"/>
              </w:rPr>
              <w:t>;</w:t>
            </w:r>
            <w:r>
              <w:rPr>
                <w:color w:val="000000"/>
              </w:rPr>
              <w:t xml:space="preserve"> }        </w:t>
            </w:r>
          </w:p>
          <w:p w14:paraId="1BBC256C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td:nth-child(2)</w:t>
            </w:r>
            <w:r>
              <w:rPr>
                <w:color w:val="000000"/>
              </w:rPr>
              <w:t xml:space="preserve"> { </w:t>
            </w:r>
            <w:r w:rsidRPr="00EE4DD9">
              <w:rPr>
                <w:color w:val="7F007F"/>
                <w:highlight w:val="yellow"/>
              </w:rPr>
              <w:t>width</w:t>
            </w:r>
            <w:r w:rsidRPr="00EE4DD9">
              <w:rPr>
                <w:color w:val="000000"/>
                <w:highlight w:val="yellow"/>
              </w:rPr>
              <w:t xml:space="preserve">: </w:t>
            </w:r>
            <w:r w:rsidRPr="00EE4DD9">
              <w:rPr>
                <w:color w:val="2A00E1"/>
                <w:highlight w:val="yellow"/>
              </w:rPr>
              <w:t>85%</w:t>
            </w:r>
            <w:r w:rsidRPr="00EE4DD9">
              <w:rPr>
                <w:color w:val="000000"/>
                <w:highlight w:val="yellow"/>
              </w:rPr>
              <w:t>;</w:t>
            </w:r>
            <w:r>
              <w:rPr>
                <w:color w:val="000000"/>
              </w:rPr>
              <w:t xml:space="preserve"> }</w:t>
            </w:r>
          </w:p>
          <w:p w14:paraId="1BF46E9D" w14:textId="123CDE7B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</w:t>
            </w:r>
            <w:r w:rsidR="00D23826">
              <w:rPr>
                <w:color w:val="3F7F7F"/>
              </w:rPr>
              <w:t>img {</w:t>
            </w:r>
            <w:r>
              <w:rPr>
                <w:color w:val="000000"/>
              </w:rPr>
              <w:t xml:space="preserve"> </w:t>
            </w:r>
            <w:r>
              <w:rPr>
                <w:color w:val="7F007F"/>
              </w:rPr>
              <w:t>float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left</w:t>
            </w:r>
            <w:r>
              <w:rPr>
                <w:color w:val="000000"/>
              </w:rPr>
              <w:t xml:space="preserve">; </w:t>
            </w:r>
            <w:r w:rsidR="00C47CF5">
              <w:rPr>
                <w:color w:val="7F007F"/>
              </w:rPr>
              <w:t>margin-right: 10px; margin-bottom: 2px;</w:t>
            </w:r>
            <w:r>
              <w:rPr>
                <w:color w:val="000000"/>
              </w:rPr>
              <w:t xml:space="preserve"> }</w:t>
            </w:r>
          </w:p>
          <w:p w14:paraId="0B44305D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52002385" w14:textId="77777777" w:rsidR="00EE4DD9" w:rsidRDefault="00EE4DD9" w:rsidP="00EE4DD9">
            <w:pPr>
              <w:pStyle w:val="aa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6A5F86F2" w14:textId="77777777" w:rsidR="00EE4DD9" w:rsidRDefault="00EE4DD9" w:rsidP="00EE4DD9">
            <w:pPr>
              <w:pStyle w:val="aa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6DC8E5C0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table</w:t>
            </w:r>
            <w:r>
              <w:t>&gt;</w:t>
            </w:r>
          </w:p>
          <w:p w14:paraId="4F22EFE9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0A5A8C8C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4ECE949A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h3</w:t>
            </w:r>
            <w:r>
              <w:t>&gt;</w:t>
            </w:r>
            <w:r>
              <w:rPr>
                <w:color w:val="000000"/>
              </w:rPr>
              <w:t>IT/</w:t>
            </w:r>
            <w:r>
              <w:rPr>
                <w:rFonts w:hint="eastAsia"/>
                <w:color w:val="000000"/>
              </w:rPr>
              <w:t>과학</w:t>
            </w:r>
            <w:r>
              <w:t>&lt;/</w:t>
            </w:r>
            <w:r>
              <w:rPr>
                <w:color w:val="3F7F7F"/>
              </w:rPr>
              <w:t>h3</w:t>
            </w:r>
            <w:r>
              <w:t>&gt;</w:t>
            </w:r>
          </w:p>
          <w:p w14:paraId="6627A532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hr</w:t>
            </w:r>
            <w:r>
              <w:t xml:space="preserve"> /&gt;</w:t>
            </w:r>
          </w:p>
          <w:p w14:paraId="19F9536C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모바일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D020B10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인터넷</w:t>
            </w:r>
            <w:r>
              <w:rPr>
                <w:color w:val="000000"/>
              </w:rPr>
              <w:t>/SNS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26F1A77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통신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뉴미디어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B56FCCF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color w:val="000000"/>
              </w:rPr>
              <w:t>IT</w:t>
            </w:r>
            <w:r>
              <w:rPr>
                <w:rFonts w:hint="eastAsia"/>
                <w:color w:val="000000"/>
              </w:rPr>
              <w:t>일반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32D3FCD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보안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해킹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9F59AED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컴퓨터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E454EE3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게임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리뷰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3F03DAB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과학일반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27AB5D8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789EE872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>&gt;</w:t>
            </w:r>
            <w:r>
              <w:rPr>
                <w:color w:val="000000"/>
              </w:rPr>
              <w:t xml:space="preserve">                </w:t>
            </w:r>
          </w:p>
          <w:p w14:paraId="03485A79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09C38D95" w14:textId="1A6F5ECD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img</w:t>
            </w:r>
            <w:r>
              <w:t xml:space="preserve"> </w:t>
            </w:r>
            <w:r>
              <w:rPr>
                <w:color w:val="7F007F"/>
              </w:rPr>
              <w:t>src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"/images/html5.png"</w:t>
            </w:r>
            <w:r>
              <w:t xml:space="preserve"> /&gt;</w:t>
            </w:r>
          </w:p>
          <w:p w14:paraId="2E1B3465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4B5D80D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</w:p>
          <w:p w14:paraId="2F2E65B8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</w:p>
          <w:p w14:paraId="220110B9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1DEB4A9F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69A7F30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00E54F0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50DD68BB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5907BD33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18F2439E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</w:p>
          <w:p w14:paraId="2118C211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4DD9CC75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7858CE1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97A6E8E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</w:p>
          <w:p w14:paraId="08EFF6C3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78DA3AA7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67091220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2094065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7F85CAD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</w:p>
          <w:p w14:paraId="2E082799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</w:p>
          <w:p w14:paraId="09E3EEC1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084B113F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2E15B07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A6DFDC6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</w:t>
            </w:r>
          </w:p>
          <w:p w14:paraId="48AD73CA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          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</w:p>
          <w:p w14:paraId="413FE493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4B30AD39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5724B09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CB55E41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</w:p>
          <w:p w14:paraId="44EDB01D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전문업체들은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</w:p>
          <w:p w14:paraId="6D8A33D4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69F35069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660CAD9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A52C697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14996DF1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5D1B7D48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lastRenderedPageBreak/>
              <w:t xml:space="preserve">        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</w:p>
          <w:p w14:paraId="02A21EFB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208B4546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9ED49DA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  <w:r>
              <w:rPr>
                <w:color w:val="000000"/>
              </w:rPr>
              <w:t xml:space="preserve">                </w:t>
            </w:r>
          </w:p>
          <w:p w14:paraId="3F36FC3F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3B77E4BD" w14:textId="77777777" w:rsidR="00EE4DD9" w:rsidRDefault="00EE4DD9" w:rsidP="00EE4DD9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table</w:t>
            </w:r>
            <w:r>
              <w:t>&gt;</w:t>
            </w:r>
            <w:r>
              <w:rPr>
                <w:color w:val="000000"/>
              </w:rPr>
              <w:t xml:space="preserve">        </w:t>
            </w:r>
          </w:p>
          <w:p w14:paraId="018EF710" w14:textId="77777777" w:rsidR="00EE4DD9" w:rsidRDefault="00EE4DD9" w:rsidP="00EE4DD9">
            <w:pPr>
              <w:pStyle w:val="aa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2AB7B4B8" w14:textId="64A8D077" w:rsidR="00D33859" w:rsidRPr="00EE4DD9" w:rsidRDefault="00EE4DD9" w:rsidP="00EE4DD9">
            <w:pPr>
              <w:pStyle w:val="aa"/>
              <w:rPr>
                <w:spacing w:val="-8"/>
              </w:rPr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</w:p>
        </w:tc>
      </w:tr>
    </w:tbl>
    <w:p w14:paraId="2124E393" w14:textId="77777777" w:rsidR="00D33859" w:rsidRDefault="00D33859" w:rsidP="00816E61"/>
    <w:p w14:paraId="62B682A8" w14:textId="0616D867" w:rsidR="00EE4DD9" w:rsidRDefault="00EE4DD9" w:rsidP="00816E61"/>
    <w:p w14:paraId="787466E7" w14:textId="77777777" w:rsidR="00EE4DD9" w:rsidRDefault="00EE4DD9" w:rsidP="00EE4DD9">
      <w:pPr>
        <w:pStyle w:val="3"/>
        <w:rPr>
          <w:color w:val="000000"/>
        </w:rPr>
      </w:pPr>
      <w:r>
        <w:rPr>
          <w:color w:val="7F007F"/>
        </w:rPr>
        <w:t>width</w:t>
      </w:r>
      <w:r>
        <w:rPr>
          <w:color w:val="000000"/>
        </w:rPr>
        <w:t xml:space="preserve">: </w:t>
      </w:r>
      <w:r>
        <w:rPr>
          <w:color w:val="2A00E1"/>
        </w:rPr>
        <w:t>15%</w:t>
      </w:r>
      <w:r>
        <w:rPr>
          <w:color w:val="000000"/>
        </w:rPr>
        <w:t xml:space="preserve">; </w:t>
      </w:r>
    </w:p>
    <w:p w14:paraId="3100AA68" w14:textId="760EC946" w:rsidR="00EE4DD9" w:rsidRDefault="00EE4DD9" w:rsidP="00EE4DD9">
      <w:r>
        <w:rPr>
          <w:rFonts w:hint="eastAsia"/>
        </w:rPr>
        <w:t xml:space="preserve">부모 태그의 폭의 </w:t>
      </w:r>
      <w:r>
        <w:t>15%</w:t>
      </w:r>
      <w:r>
        <w:rPr>
          <w:rFonts w:hint="eastAsia"/>
        </w:rPr>
        <w:t>를 차지한다.</w:t>
      </w:r>
    </w:p>
    <w:p w14:paraId="25CC7DBE" w14:textId="77777777" w:rsidR="00EE4DD9" w:rsidRDefault="00EE4DD9" w:rsidP="00816E61">
      <w:pPr>
        <w:rPr>
          <w:color w:val="000000"/>
        </w:rPr>
      </w:pPr>
    </w:p>
    <w:p w14:paraId="4A464D78" w14:textId="249C9352" w:rsidR="00EE4DD9" w:rsidRDefault="00EE4DD9" w:rsidP="00EE4DD9">
      <w:pPr>
        <w:pStyle w:val="3"/>
        <w:rPr>
          <w:color w:val="000000"/>
        </w:rPr>
      </w:pPr>
      <w:r>
        <w:rPr>
          <w:color w:val="7F007F"/>
        </w:rPr>
        <w:t>vertical-align</w:t>
      </w:r>
      <w:r>
        <w:rPr>
          <w:color w:val="000000"/>
        </w:rPr>
        <w:t xml:space="preserve">: </w:t>
      </w:r>
      <w:r>
        <w:rPr>
          <w:color w:val="2A00E1"/>
        </w:rPr>
        <w:t>top</w:t>
      </w:r>
      <w:r>
        <w:rPr>
          <w:color w:val="000000"/>
        </w:rPr>
        <w:t xml:space="preserve">; </w:t>
      </w:r>
    </w:p>
    <w:p w14:paraId="5BA83831" w14:textId="76C6E7B2" w:rsidR="00EE4DD9" w:rsidRDefault="00EE4DD9" w:rsidP="00816E61">
      <w:pPr>
        <w:rPr>
          <w:color w:val="000000"/>
        </w:rPr>
      </w:pPr>
      <w:r>
        <w:rPr>
          <w:rFonts w:hint="eastAsia"/>
          <w:color w:val="000000"/>
        </w:rPr>
        <w:t>태그의 내용이 수직 방향으로 상단에 치우쳐 그려진다.</w:t>
      </w:r>
    </w:p>
    <w:p w14:paraId="0514E65E" w14:textId="77777777" w:rsidR="00EE4DD9" w:rsidRDefault="00EE4DD9" w:rsidP="00816E61">
      <w:pPr>
        <w:rPr>
          <w:color w:val="000000"/>
        </w:rPr>
      </w:pPr>
    </w:p>
    <w:p w14:paraId="654C5A35" w14:textId="7C003FB8" w:rsidR="00C71AE6" w:rsidRDefault="00C71AE6" w:rsidP="00816E61">
      <w:pPr>
        <w:rPr>
          <w:color w:val="000000"/>
        </w:rPr>
      </w:pPr>
    </w:p>
    <w:p w14:paraId="621C8AA8" w14:textId="62AF65E6" w:rsidR="00C71AE6" w:rsidRDefault="00212869" w:rsidP="00212869">
      <w:pPr>
        <w:pStyle w:val="3"/>
        <w:rPr>
          <w:color w:val="000000"/>
        </w:rPr>
      </w:pPr>
      <w:r w:rsidRPr="00212869">
        <w:rPr>
          <w:color w:val="000000"/>
        </w:rPr>
        <w:t>http://localhost:8088/03/news12.html</w:t>
      </w:r>
    </w:p>
    <w:p w14:paraId="342E6731" w14:textId="4132BB3A" w:rsidR="00C71AE6" w:rsidRDefault="00212869" w:rsidP="00816E61">
      <w:pPr>
        <w:rPr>
          <w:color w:val="000000"/>
        </w:rPr>
      </w:pPr>
      <w:r>
        <w:rPr>
          <w:noProof/>
        </w:rPr>
        <w:drawing>
          <wp:inline distT="0" distB="0" distL="0" distR="0" wp14:anchorId="52456B26" wp14:editId="72BE6192">
            <wp:extent cx="6645910" cy="5959475"/>
            <wp:effectExtent l="0" t="0" r="254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5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69CC" w14:textId="77777777" w:rsidR="00C71AE6" w:rsidRDefault="00C71AE6" w:rsidP="00816E61">
      <w:pPr>
        <w:rPr>
          <w:color w:val="000000"/>
        </w:rPr>
      </w:pPr>
    </w:p>
    <w:p w14:paraId="6A242DDC" w14:textId="77777777" w:rsidR="00402E6F" w:rsidRDefault="00402E6F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7FE8927D" w14:textId="57AF41B1" w:rsidR="00402E6F" w:rsidRDefault="00402E6F" w:rsidP="00C71AE6">
      <w:pPr>
        <w:pStyle w:val="3"/>
      </w:pPr>
      <w:r>
        <w:rPr>
          <w:rFonts w:hint="eastAsia"/>
        </w:rPr>
        <w:lastRenderedPageBreak/>
        <w:t>03/news</w:t>
      </w:r>
      <w:r>
        <w:t>13.html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02E6F" w:rsidRPr="00EE4DD9" w14:paraId="451DED7D" w14:textId="77777777" w:rsidTr="005837BF">
        <w:tc>
          <w:tcPr>
            <w:tcW w:w="10456" w:type="dxa"/>
          </w:tcPr>
          <w:p w14:paraId="7BA989D4" w14:textId="77777777" w:rsidR="00421877" w:rsidRDefault="00421877" w:rsidP="00421877">
            <w:pPr>
              <w:pStyle w:val="aa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32197EAE" w14:textId="77777777" w:rsidR="00421877" w:rsidRDefault="00421877" w:rsidP="00421877">
            <w:pPr>
              <w:pStyle w:val="aa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171DAC02" w14:textId="77777777" w:rsidR="00421877" w:rsidRDefault="00421877" w:rsidP="00421877">
            <w:pPr>
              <w:pStyle w:val="aa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685C978D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432ED95C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77556FCA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23AEA2A1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table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margin-left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900px</w:t>
            </w:r>
            <w:r>
              <w:rPr>
                <w:color w:val="000000"/>
              </w:rPr>
              <w:t>; }</w:t>
            </w:r>
          </w:p>
          <w:p w14:paraId="7DA1B2E8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border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1px solid 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line-height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180%</w:t>
            </w:r>
            <w:r>
              <w:rPr>
                <w:color w:val="000000"/>
              </w:rPr>
              <w:t>; }</w:t>
            </w:r>
          </w:p>
          <w:p w14:paraId="3F5965DE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</w:t>
            </w:r>
            <w:r w:rsidRPr="00421877">
              <w:rPr>
                <w:color w:val="3F7F7F"/>
                <w:highlight w:val="yellow"/>
              </w:rPr>
              <w:t>tr:nth-child(2) td:nth-child(1)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15%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vertical-align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top</w:t>
            </w:r>
            <w:r>
              <w:rPr>
                <w:color w:val="000000"/>
              </w:rPr>
              <w:t xml:space="preserve">; }        </w:t>
            </w:r>
          </w:p>
          <w:p w14:paraId="63A5CB97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</w:t>
            </w:r>
            <w:r w:rsidRPr="00421877">
              <w:rPr>
                <w:color w:val="3F7F7F"/>
                <w:highlight w:val="yellow"/>
              </w:rPr>
              <w:t>tr:nth-child(2) td:nth-child(2)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85%</w:t>
            </w:r>
            <w:r>
              <w:rPr>
                <w:color w:val="000000"/>
              </w:rPr>
              <w:t>; }</w:t>
            </w:r>
          </w:p>
          <w:p w14:paraId="6A8046CE" w14:textId="7B4C19F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</w:t>
            </w:r>
            <w:r w:rsidR="00D23826">
              <w:rPr>
                <w:color w:val="3F7F7F"/>
              </w:rPr>
              <w:t>img {</w:t>
            </w:r>
            <w:r>
              <w:rPr>
                <w:color w:val="000000"/>
              </w:rPr>
              <w:t xml:space="preserve"> </w:t>
            </w:r>
            <w:r>
              <w:rPr>
                <w:color w:val="7F007F"/>
              </w:rPr>
              <w:t>float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left</w:t>
            </w:r>
            <w:r>
              <w:rPr>
                <w:color w:val="000000"/>
              </w:rPr>
              <w:t xml:space="preserve">; </w:t>
            </w:r>
            <w:r w:rsidR="00C47CF5">
              <w:rPr>
                <w:color w:val="7F007F"/>
              </w:rPr>
              <w:t>margin-right: 10px; margin-bottom: 2px;</w:t>
            </w:r>
            <w:r>
              <w:rPr>
                <w:color w:val="000000"/>
              </w:rPr>
              <w:t xml:space="preserve"> }</w:t>
            </w:r>
          </w:p>
          <w:p w14:paraId="56293CB4" w14:textId="0FC41CCB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</w:t>
            </w:r>
            <w:r w:rsidRPr="00421877">
              <w:rPr>
                <w:color w:val="3F7F7F"/>
                <w:highlight w:val="yellow"/>
              </w:rPr>
              <w:t>tr:nth-child(1)</w:t>
            </w:r>
            <w:r w:rsidR="00E9461F">
              <w:rPr>
                <w:color w:val="3F7F7F"/>
              </w:rPr>
              <w:t xml:space="preserve"> </w:t>
            </w:r>
            <w:r>
              <w:rPr>
                <w:color w:val="000000"/>
              </w:rPr>
              <w:t xml:space="preserve">{ </w:t>
            </w:r>
            <w:r>
              <w:rPr>
                <w:color w:val="7F007F"/>
              </w:rPr>
              <w:t>background-color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font-weight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bold</w:t>
            </w:r>
            <w:r>
              <w:rPr>
                <w:color w:val="000000"/>
              </w:rPr>
              <w:t>; }</w:t>
            </w:r>
          </w:p>
          <w:p w14:paraId="070AA680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span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50px</w:t>
            </w:r>
            <w:r>
              <w:rPr>
                <w:color w:val="000000"/>
              </w:rPr>
              <w:t>; }</w:t>
            </w:r>
          </w:p>
          <w:p w14:paraId="3EA23F90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716D4097" w14:textId="77777777" w:rsidR="00421877" w:rsidRDefault="00421877" w:rsidP="00421877">
            <w:pPr>
              <w:pStyle w:val="aa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0753D36D" w14:textId="77777777" w:rsidR="00421877" w:rsidRDefault="00421877" w:rsidP="00421877">
            <w:pPr>
              <w:pStyle w:val="aa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35E2A5BC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table</w:t>
            </w:r>
            <w:r>
              <w:t>&gt;</w:t>
            </w:r>
          </w:p>
          <w:p w14:paraId="52FCEC6C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4C06BDE1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 xml:space="preserve"> </w:t>
            </w:r>
            <w:r w:rsidRPr="00FF5798">
              <w:rPr>
                <w:color w:val="7F007F"/>
                <w:highlight w:val="yellow"/>
              </w:rPr>
              <w:t>colspan</w:t>
            </w:r>
            <w:r w:rsidRPr="00FF5798">
              <w:rPr>
                <w:color w:val="000000"/>
                <w:highlight w:val="yellow"/>
              </w:rPr>
              <w:t>=</w:t>
            </w:r>
            <w:r w:rsidRPr="00FF5798">
              <w:rPr>
                <w:color w:val="2A00FF"/>
                <w:highlight w:val="yellow"/>
              </w:rPr>
              <w:t>"2"</w:t>
            </w:r>
            <w:r>
              <w:t>&gt;</w:t>
            </w:r>
          </w:p>
          <w:p w14:paraId="39AF47FD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뉴스홈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14699A4B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속보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3250D982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정치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62B514C9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경제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57EB4493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사회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77B2A845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생활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문화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1BEE5C59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세계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225990C9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color w:val="000000"/>
              </w:rPr>
              <w:t>IT/</w:t>
            </w:r>
            <w:r>
              <w:rPr>
                <w:rFonts w:hint="eastAsia"/>
                <w:color w:val="000000"/>
              </w:rPr>
              <w:t>과학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61142950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5D81C80A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56E409A3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0552A289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4E321FF6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h3</w:t>
            </w:r>
            <w:r>
              <w:t>&gt;</w:t>
            </w:r>
            <w:r>
              <w:rPr>
                <w:color w:val="000000"/>
              </w:rPr>
              <w:t>IT/</w:t>
            </w:r>
            <w:r>
              <w:rPr>
                <w:rFonts w:hint="eastAsia"/>
                <w:color w:val="000000"/>
              </w:rPr>
              <w:t>과학</w:t>
            </w:r>
            <w:r>
              <w:t>&lt;/</w:t>
            </w:r>
            <w:r>
              <w:rPr>
                <w:color w:val="3F7F7F"/>
              </w:rPr>
              <w:t>h3</w:t>
            </w:r>
            <w:r>
              <w:t>&gt;</w:t>
            </w:r>
          </w:p>
          <w:p w14:paraId="7400F110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hr</w:t>
            </w:r>
            <w:r>
              <w:t xml:space="preserve"> /&gt;</w:t>
            </w:r>
          </w:p>
          <w:p w14:paraId="632CE4B4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모바일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C4EAAD3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인터넷</w:t>
            </w:r>
            <w:r>
              <w:rPr>
                <w:color w:val="000000"/>
              </w:rPr>
              <w:t>/SNS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0FC4DE7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통신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뉴미디어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A4543F3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color w:val="000000"/>
              </w:rPr>
              <w:t>IT</w:t>
            </w:r>
            <w:r>
              <w:rPr>
                <w:rFonts w:hint="eastAsia"/>
                <w:color w:val="000000"/>
              </w:rPr>
              <w:t>일반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E4CA17C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보안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해킹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CDC000A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컴퓨터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EFA7258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게임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리뷰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9019DB1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과학일반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E0B75B9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18B04607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>&gt;</w:t>
            </w:r>
            <w:r>
              <w:rPr>
                <w:color w:val="000000"/>
              </w:rPr>
              <w:t xml:space="preserve">                </w:t>
            </w:r>
          </w:p>
          <w:p w14:paraId="3D7B2BEC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3950CB1C" w14:textId="08F1DA78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img</w:t>
            </w:r>
            <w:r>
              <w:t xml:space="preserve"> </w:t>
            </w:r>
            <w:r>
              <w:rPr>
                <w:color w:val="7F007F"/>
              </w:rPr>
              <w:t>src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"/images/html5.png"</w:t>
            </w:r>
            <w:r>
              <w:t xml:space="preserve"> /&gt;</w:t>
            </w:r>
          </w:p>
          <w:p w14:paraId="6B8CCADC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34F4406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</w:p>
          <w:p w14:paraId="62F15572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</w:p>
          <w:p w14:paraId="5F67EA40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30929269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20794F9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7EACB3A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058367D0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1D3244CC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2C85FC5C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</w:p>
          <w:p w14:paraId="2B2F1C61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49608F9A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871E309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41F8CCF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</w:p>
          <w:p w14:paraId="2969D869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5CA00D9C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0336EEDF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D768247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670D082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</w:p>
          <w:p w14:paraId="60FBFF97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</w:p>
          <w:p w14:paraId="3E892124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2DC94163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CDE4E9B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77A4968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lastRenderedPageBreak/>
              <w:t xml:space="preserve">        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</w:t>
            </w:r>
          </w:p>
          <w:p w14:paraId="495EDDFE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  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</w:p>
          <w:p w14:paraId="5777307D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128C15BD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32A9D79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4E7EC12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</w:p>
          <w:p w14:paraId="40584276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전문업체들은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</w:p>
          <w:p w14:paraId="14FA6D21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663950AB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FD8AD7A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683F6BC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3F9D8D32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1A3E9D98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</w:p>
          <w:p w14:paraId="6F308F4E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34F6A14B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4967AC2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  <w:r>
              <w:rPr>
                <w:color w:val="000000"/>
              </w:rPr>
              <w:t xml:space="preserve">                </w:t>
            </w:r>
          </w:p>
          <w:p w14:paraId="4BF04D60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5CD5411A" w14:textId="77777777" w:rsidR="00421877" w:rsidRDefault="00421877" w:rsidP="00421877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table</w:t>
            </w:r>
            <w:r>
              <w:t>&gt;</w:t>
            </w:r>
            <w:r>
              <w:rPr>
                <w:color w:val="000000"/>
              </w:rPr>
              <w:t xml:space="preserve">        </w:t>
            </w:r>
          </w:p>
          <w:p w14:paraId="7C2F6B7E" w14:textId="77777777" w:rsidR="00421877" w:rsidRDefault="00421877" w:rsidP="00421877">
            <w:pPr>
              <w:pStyle w:val="aa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77EC73A8" w14:textId="423BB3F0" w:rsidR="00402E6F" w:rsidRPr="00EE4DD9" w:rsidRDefault="00421877" w:rsidP="00421877">
            <w:pPr>
              <w:pStyle w:val="aa"/>
              <w:rPr>
                <w:spacing w:val="-8"/>
              </w:rPr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</w:p>
        </w:tc>
      </w:tr>
    </w:tbl>
    <w:p w14:paraId="4E111BEF" w14:textId="012100B1" w:rsidR="00EE4DD9" w:rsidRDefault="00EE4DD9" w:rsidP="00816E61"/>
    <w:p w14:paraId="6D547ED8" w14:textId="459B895C" w:rsidR="004D5011" w:rsidRDefault="004D5011" w:rsidP="00816E61"/>
    <w:p w14:paraId="73D4CBCE" w14:textId="61313BFD" w:rsidR="004D5011" w:rsidRPr="004D5011" w:rsidRDefault="004D5011" w:rsidP="004D5011">
      <w:pPr>
        <w:pStyle w:val="3"/>
      </w:pPr>
      <w:r w:rsidRPr="004D5011">
        <w:t>tr:nth-child(2) td:nth-child(1)</w:t>
      </w:r>
      <w:r w:rsidR="0071208C">
        <w:t xml:space="preserve"> { ... }</w:t>
      </w:r>
    </w:p>
    <w:p w14:paraId="6036253C" w14:textId="2C207A48" w:rsidR="004D5011" w:rsidRPr="004D5011" w:rsidRDefault="004D5011" w:rsidP="00816E61">
      <w:r>
        <w:rPr>
          <w:rFonts w:hint="eastAsia"/>
        </w:rPr>
        <w:t xml:space="preserve">두번째 </w:t>
      </w:r>
      <w:r>
        <w:t xml:space="preserve">tr </w:t>
      </w:r>
      <w:r>
        <w:rPr>
          <w:rFonts w:hint="eastAsia"/>
        </w:rPr>
        <w:t xml:space="preserve">태그 아래의 첫번째 </w:t>
      </w:r>
      <w:r>
        <w:t xml:space="preserve">td </w:t>
      </w:r>
      <w:r>
        <w:rPr>
          <w:rFonts w:hint="eastAsia"/>
        </w:rPr>
        <w:t>태그에</w:t>
      </w:r>
      <w:r w:rsidR="00A824BD">
        <w:rPr>
          <w:rFonts w:hint="eastAsia"/>
        </w:rPr>
        <w:t>만</w:t>
      </w:r>
      <w:r>
        <w:rPr>
          <w:rFonts w:hint="eastAsia"/>
        </w:rPr>
        <w:t xml:space="preserve"> 서식을 지정한다.</w:t>
      </w:r>
    </w:p>
    <w:p w14:paraId="4671BE19" w14:textId="77777777" w:rsidR="004D5011" w:rsidRPr="00A824BD" w:rsidRDefault="004D5011" w:rsidP="00816E61">
      <w:pPr>
        <w:rPr>
          <w:color w:val="3F7F7F"/>
        </w:rPr>
      </w:pPr>
    </w:p>
    <w:p w14:paraId="38917626" w14:textId="77777777" w:rsidR="004D5011" w:rsidRDefault="004D5011" w:rsidP="00816E61"/>
    <w:p w14:paraId="5543082D" w14:textId="20A81C04" w:rsidR="004D5011" w:rsidRDefault="004D5011" w:rsidP="004D5011">
      <w:pPr>
        <w:pStyle w:val="3"/>
      </w:pPr>
      <w:r w:rsidRPr="004D5011">
        <w:t>tr:nth-child(</w:t>
      </w:r>
      <w:r w:rsidR="00421877">
        <w:t>1</w:t>
      </w:r>
      <w:r w:rsidRPr="004D5011">
        <w:t>)</w:t>
      </w:r>
      <w:r w:rsidR="0071208C">
        <w:t xml:space="preserve"> { ... }</w:t>
      </w:r>
    </w:p>
    <w:p w14:paraId="2BCCA5DA" w14:textId="2412AA6A" w:rsidR="004D5011" w:rsidRDefault="008F070A" w:rsidP="004D5011">
      <w:r>
        <w:rPr>
          <w:rFonts w:hint="eastAsia"/>
        </w:rPr>
        <w:t>첫</w:t>
      </w:r>
      <w:r w:rsidR="004D5011">
        <w:rPr>
          <w:rFonts w:hint="eastAsia"/>
        </w:rPr>
        <w:t xml:space="preserve">번째 </w:t>
      </w:r>
      <w:r w:rsidR="004D5011">
        <w:t xml:space="preserve">tr </w:t>
      </w:r>
      <w:r w:rsidR="004D5011">
        <w:rPr>
          <w:rFonts w:hint="eastAsia"/>
        </w:rPr>
        <w:t>태그에 서식을 지정한다.</w:t>
      </w:r>
    </w:p>
    <w:p w14:paraId="62C8D69E" w14:textId="77777777" w:rsidR="004D5011" w:rsidRDefault="004D5011" w:rsidP="004D5011"/>
    <w:p w14:paraId="4DDE48C2" w14:textId="4C34E425" w:rsidR="004D5011" w:rsidRDefault="00FF5798" w:rsidP="00FF5798">
      <w:pPr>
        <w:pStyle w:val="3"/>
      </w:pPr>
      <w:r>
        <w:t>&lt;</w:t>
      </w:r>
      <w:r>
        <w:rPr>
          <w:rFonts w:hint="eastAsia"/>
        </w:rPr>
        <w:t xml:space="preserve">td </w:t>
      </w:r>
      <w:r w:rsidRPr="00FF5798">
        <w:t>colspan="2"</w:t>
      </w:r>
      <w:r>
        <w:t>&gt;</w:t>
      </w:r>
    </w:p>
    <w:p w14:paraId="5A043FF7" w14:textId="2307F4AC" w:rsidR="00FF5798" w:rsidRDefault="00FF5798" w:rsidP="00FF5798">
      <w:r>
        <w:rPr>
          <w:rFonts w:hint="eastAsia"/>
        </w:rPr>
        <w:t xml:space="preserve">두 개의 </w:t>
      </w:r>
      <w:r>
        <w:t xml:space="preserve">td </w:t>
      </w:r>
      <w:r>
        <w:rPr>
          <w:rFonts w:hint="eastAsia"/>
        </w:rPr>
        <w:t xml:space="preserve">태그가 하나의 </w:t>
      </w:r>
      <w:r>
        <w:t xml:space="preserve">td </w:t>
      </w:r>
      <w:r>
        <w:rPr>
          <w:rFonts w:hint="eastAsia"/>
        </w:rPr>
        <w:t>태그로 병합되어 그려진다.</w:t>
      </w:r>
    </w:p>
    <w:p w14:paraId="2B5FFFD1" w14:textId="77777777" w:rsidR="00FF5798" w:rsidRDefault="00FF5798" w:rsidP="00FF5798"/>
    <w:p w14:paraId="550FE735" w14:textId="7F194682" w:rsidR="00C71AE6" w:rsidRDefault="00C71AE6" w:rsidP="00FF5798"/>
    <w:p w14:paraId="07B2D607" w14:textId="7A7E9661" w:rsidR="00B9367A" w:rsidRDefault="00B9367A" w:rsidP="00FF5798"/>
    <w:p w14:paraId="655BFEAC" w14:textId="4B0F89F1" w:rsidR="00B9367A" w:rsidRDefault="00B9367A" w:rsidP="00B9367A">
      <w:pPr>
        <w:pStyle w:val="3"/>
      </w:pPr>
      <w:r w:rsidRPr="00B9367A">
        <w:lastRenderedPageBreak/>
        <w:t>http://localhost:8088/03/news13.html</w:t>
      </w:r>
    </w:p>
    <w:p w14:paraId="76C72676" w14:textId="36F24013" w:rsidR="00C71AE6" w:rsidRDefault="00B9367A" w:rsidP="00FF5798">
      <w:r>
        <w:rPr>
          <w:noProof/>
        </w:rPr>
        <w:drawing>
          <wp:inline distT="0" distB="0" distL="0" distR="0" wp14:anchorId="0690E4F5" wp14:editId="264D5096">
            <wp:extent cx="6645910" cy="619442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443F" w14:textId="77777777" w:rsidR="00C71AE6" w:rsidRPr="00FF5798" w:rsidRDefault="00C71AE6" w:rsidP="00FF5798"/>
    <w:p w14:paraId="4F3D2421" w14:textId="122D9AAF" w:rsidR="00E95F82" w:rsidRDefault="00E95F82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5DB9DC86" w14:textId="6F760B19" w:rsidR="00C71AE6" w:rsidRDefault="00C71AE6" w:rsidP="00E95F82">
      <w:pPr>
        <w:pStyle w:val="2"/>
      </w:pPr>
      <w:bookmarkStart w:id="11" w:name="_Toc476312528"/>
      <w:r>
        <w:rPr>
          <w:rFonts w:hint="eastAsia"/>
        </w:rPr>
        <w:lastRenderedPageBreak/>
        <w:t>그라디언트 배경</w:t>
      </w:r>
      <w:bookmarkEnd w:id="11"/>
    </w:p>
    <w:p w14:paraId="045E8D39" w14:textId="032C8B52" w:rsidR="00E95F82" w:rsidRDefault="00E95F82" w:rsidP="00C71AE6">
      <w:pPr>
        <w:pStyle w:val="3"/>
      </w:pPr>
      <w:r>
        <w:rPr>
          <w:rFonts w:hint="eastAsia"/>
        </w:rPr>
        <w:t>03/news</w:t>
      </w:r>
      <w:r>
        <w:t>14.html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95F82" w:rsidRPr="00EE4DD9" w14:paraId="0AAFB9CA" w14:textId="77777777" w:rsidTr="005837BF">
        <w:tc>
          <w:tcPr>
            <w:tcW w:w="10456" w:type="dxa"/>
          </w:tcPr>
          <w:p w14:paraId="76FDC420" w14:textId="77777777" w:rsidR="00266C7B" w:rsidRDefault="00266C7B" w:rsidP="00266C7B">
            <w:pPr>
              <w:pStyle w:val="aa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0059F33E" w14:textId="77777777" w:rsidR="00266C7B" w:rsidRDefault="00266C7B" w:rsidP="00266C7B">
            <w:pPr>
              <w:pStyle w:val="aa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15D54F7E" w14:textId="77777777" w:rsidR="00266C7B" w:rsidRDefault="00266C7B" w:rsidP="00266C7B">
            <w:pPr>
              <w:pStyle w:val="aa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33575092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37BAB0EF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1022A036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1B68F3DD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table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margin-left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900px</w:t>
            </w:r>
            <w:r>
              <w:rPr>
                <w:color w:val="000000"/>
              </w:rPr>
              <w:t>; }</w:t>
            </w:r>
          </w:p>
          <w:p w14:paraId="24601A43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border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1px solid 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line-height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180%</w:t>
            </w:r>
            <w:r>
              <w:rPr>
                <w:color w:val="000000"/>
              </w:rPr>
              <w:t>; }</w:t>
            </w:r>
          </w:p>
          <w:p w14:paraId="15DC3FEE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tr:nth-child(2) td:nth-child(1)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15%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vertical-align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top</w:t>
            </w:r>
            <w:r>
              <w:rPr>
                <w:color w:val="000000"/>
              </w:rPr>
              <w:t xml:space="preserve">; }        </w:t>
            </w:r>
          </w:p>
          <w:p w14:paraId="3D8D3ACB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tr:nth-child(2) td:nth-child(2)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85%</w:t>
            </w:r>
            <w:r>
              <w:rPr>
                <w:color w:val="000000"/>
              </w:rPr>
              <w:t>; }</w:t>
            </w:r>
          </w:p>
          <w:p w14:paraId="6E155376" w14:textId="0AA3D5CA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</w:t>
            </w:r>
            <w:r w:rsidR="00D23826">
              <w:rPr>
                <w:color w:val="3F7F7F"/>
              </w:rPr>
              <w:t>img {</w:t>
            </w:r>
            <w:r>
              <w:rPr>
                <w:color w:val="000000"/>
              </w:rPr>
              <w:t xml:space="preserve"> </w:t>
            </w:r>
            <w:r>
              <w:rPr>
                <w:color w:val="7F007F"/>
              </w:rPr>
              <w:t>float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left</w:t>
            </w:r>
            <w:r>
              <w:rPr>
                <w:color w:val="000000"/>
              </w:rPr>
              <w:t xml:space="preserve">; </w:t>
            </w:r>
            <w:r w:rsidR="00C47CF5">
              <w:rPr>
                <w:color w:val="7F007F"/>
              </w:rPr>
              <w:t>margin-right: 10px; margin-bottom: 2px;</w:t>
            </w:r>
            <w:r>
              <w:rPr>
                <w:color w:val="000000"/>
              </w:rPr>
              <w:t xml:space="preserve"> }</w:t>
            </w:r>
          </w:p>
          <w:p w14:paraId="432FCE47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tr:nth-child(1) td</w:t>
            </w:r>
            <w:r>
              <w:rPr>
                <w:color w:val="000000"/>
              </w:rPr>
              <w:t xml:space="preserve"> { </w:t>
            </w:r>
            <w:r w:rsidRPr="00266C7B">
              <w:rPr>
                <w:color w:val="7F007F"/>
                <w:highlight w:val="yellow"/>
              </w:rPr>
              <w:t>background</w:t>
            </w:r>
            <w:r w:rsidRPr="00266C7B">
              <w:rPr>
                <w:color w:val="000000"/>
                <w:highlight w:val="yellow"/>
              </w:rPr>
              <w:t xml:space="preserve">: </w:t>
            </w:r>
            <w:r w:rsidRPr="00266C7B">
              <w:rPr>
                <w:color w:val="2A00E1"/>
                <w:highlight w:val="yellow"/>
              </w:rPr>
              <w:t>linear-gradient(#eee, #ddd)</w:t>
            </w:r>
            <w:r w:rsidRPr="00266C7B">
              <w:rPr>
                <w:color w:val="000000"/>
                <w:highlight w:val="yellow"/>
              </w:rPr>
              <w:t>;</w:t>
            </w:r>
            <w:r>
              <w:rPr>
                <w:color w:val="000000"/>
              </w:rPr>
              <w:t xml:space="preserve"> </w:t>
            </w:r>
          </w:p>
          <w:p w14:paraId="1C094FBD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            </w:t>
            </w:r>
            <w:r>
              <w:rPr>
                <w:color w:val="7F007F"/>
              </w:rPr>
              <w:t>font-weight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bold</w:t>
            </w:r>
            <w:r>
              <w:rPr>
                <w:color w:val="000000"/>
              </w:rPr>
              <w:t xml:space="preserve">; </w:t>
            </w:r>
            <w:r w:rsidRPr="000D2925">
              <w:rPr>
                <w:color w:val="7F007F"/>
                <w:highlight w:val="yellow"/>
              </w:rPr>
              <w:t>border-radius</w:t>
            </w:r>
            <w:r w:rsidRPr="000D2925">
              <w:rPr>
                <w:color w:val="000000"/>
                <w:highlight w:val="yellow"/>
              </w:rPr>
              <w:t xml:space="preserve">: </w:t>
            </w:r>
            <w:r w:rsidRPr="000D2925">
              <w:rPr>
                <w:color w:val="2A00E1"/>
                <w:highlight w:val="yellow"/>
              </w:rPr>
              <w:t>6px</w:t>
            </w:r>
            <w:r w:rsidRPr="000D2925">
              <w:rPr>
                <w:color w:val="000000"/>
                <w:highlight w:val="yellow"/>
              </w:rPr>
              <w:t>;</w:t>
            </w:r>
            <w:r>
              <w:rPr>
                <w:color w:val="000000"/>
              </w:rPr>
              <w:t xml:space="preserve"> }</w:t>
            </w:r>
          </w:p>
          <w:p w14:paraId="2C44C640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span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margin-left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50px</w:t>
            </w:r>
            <w:r>
              <w:rPr>
                <w:color w:val="000000"/>
              </w:rPr>
              <w:t>; }</w:t>
            </w:r>
          </w:p>
          <w:p w14:paraId="65764EC1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06B82339" w14:textId="77777777" w:rsidR="00266C7B" w:rsidRDefault="00266C7B" w:rsidP="00266C7B">
            <w:pPr>
              <w:pStyle w:val="aa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612C04C4" w14:textId="77777777" w:rsidR="00266C7B" w:rsidRDefault="00266C7B" w:rsidP="00266C7B">
            <w:pPr>
              <w:pStyle w:val="aa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70BFC2D8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table</w:t>
            </w:r>
            <w:r>
              <w:t>&gt;</w:t>
            </w:r>
          </w:p>
          <w:p w14:paraId="07A2CB0A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0B53E7C6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 xml:space="preserve"> </w:t>
            </w:r>
            <w:r>
              <w:rPr>
                <w:color w:val="7F007F"/>
              </w:rPr>
              <w:t>colspan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"2"</w:t>
            </w:r>
            <w:r>
              <w:t>&gt;</w:t>
            </w:r>
          </w:p>
          <w:p w14:paraId="2CEF3FB1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뉴스홈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716B3BF2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속보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39E79A2A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정치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051222CA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경제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23CD5795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사회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17A5AB73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생활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문화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49AF16B8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세계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5D0776AB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color w:val="000000"/>
              </w:rPr>
              <w:t>IT/</w:t>
            </w:r>
            <w:r>
              <w:rPr>
                <w:rFonts w:hint="eastAsia"/>
                <w:color w:val="000000"/>
              </w:rPr>
              <w:t>과학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0260788F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49FDB1C8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249A2977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4935829C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24E08659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h3</w:t>
            </w:r>
            <w:r>
              <w:t>&gt;</w:t>
            </w:r>
            <w:r>
              <w:rPr>
                <w:color w:val="000000"/>
              </w:rPr>
              <w:t>IT/</w:t>
            </w:r>
            <w:r>
              <w:rPr>
                <w:rFonts w:hint="eastAsia"/>
                <w:color w:val="000000"/>
              </w:rPr>
              <w:t>과학</w:t>
            </w:r>
            <w:r>
              <w:t>&lt;/</w:t>
            </w:r>
            <w:r>
              <w:rPr>
                <w:color w:val="3F7F7F"/>
              </w:rPr>
              <w:t>h3</w:t>
            </w:r>
            <w:r>
              <w:t>&gt;</w:t>
            </w:r>
          </w:p>
          <w:p w14:paraId="548EB87B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hr</w:t>
            </w:r>
            <w:r>
              <w:t xml:space="preserve"> /&gt;</w:t>
            </w:r>
          </w:p>
          <w:p w14:paraId="024830B6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모바일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6816A6B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인터넷</w:t>
            </w:r>
            <w:r>
              <w:rPr>
                <w:color w:val="000000"/>
              </w:rPr>
              <w:t>/SNS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DDC5C78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통신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뉴미디어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9D45105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color w:val="000000"/>
              </w:rPr>
              <w:t>IT</w:t>
            </w:r>
            <w:r>
              <w:rPr>
                <w:rFonts w:hint="eastAsia"/>
                <w:color w:val="000000"/>
              </w:rPr>
              <w:t>일반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134F61A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보안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해킹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7D1E948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컴퓨터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AEF64F1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게임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리뷰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D006B89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과학일반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42A3585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0254057D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>&gt;</w:t>
            </w:r>
            <w:r>
              <w:rPr>
                <w:color w:val="000000"/>
              </w:rPr>
              <w:t xml:space="preserve">                </w:t>
            </w:r>
          </w:p>
          <w:p w14:paraId="6C633B8A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35F000A4" w14:textId="3CC6040E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img</w:t>
            </w:r>
            <w:r>
              <w:t xml:space="preserve"> </w:t>
            </w:r>
            <w:r>
              <w:rPr>
                <w:color w:val="7F007F"/>
              </w:rPr>
              <w:t>src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"/images/html5.png"</w:t>
            </w:r>
            <w:r>
              <w:t xml:space="preserve"> /&gt;</w:t>
            </w:r>
          </w:p>
          <w:p w14:paraId="53556686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E4AFF72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</w:p>
          <w:p w14:paraId="6E3666F1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</w:p>
          <w:p w14:paraId="38182409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112B4A1C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4C6C9AC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933997D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6B940741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28E74752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4BA7CE42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</w:p>
          <w:p w14:paraId="7FA0A006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50281584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CCE553A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2A8579C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</w:p>
          <w:p w14:paraId="0F359E5E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17093373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57078F34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80DA238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E152081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</w:p>
          <w:p w14:paraId="2B8CA664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</w:p>
          <w:p w14:paraId="4DD826A4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lastRenderedPageBreak/>
              <w:t xml:space="preserve">                  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784F3306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1655808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7EEDF47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</w:t>
            </w:r>
          </w:p>
          <w:p w14:paraId="21F8A5B9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  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</w:p>
          <w:p w14:paraId="5AFA78A8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55F3A5B0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F2836E9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4CF9104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</w:p>
          <w:p w14:paraId="69FB1068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전문업체들은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</w:p>
          <w:p w14:paraId="5FB14A55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2F7D95F1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FEE0A13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A057EB3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6FDA8658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2D60DEB2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</w:p>
          <w:p w14:paraId="784C2EE6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1DB01E66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88AF7D0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  <w:r>
              <w:rPr>
                <w:color w:val="000000"/>
              </w:rPr>
              <w:t xml:space="preserve">                </w:t>
            </w:r>
          </w:p>
          <w:p w14:paraId="5651A859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15B44A9B" w14:textId="77777777" w:rsidR="00266C7B" w:rsidRDefault="00266C7B" w:rsidP="00266C7B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table</w:t>
            </w:r>
            <w:r>
              <w:t>&gt;</w:t>
            </w:r>
            <w:r>
              <w:rPr>
                <w:color w:val="000000"/>
              </w:rPr>
              <w:t xml:space="preserve">        </w:t>
            </w:r>
          </w:p>
          <w:p w14:paraId="409EE1D8" w14:textId="77777777" w:rsidR="00266C7B" w:rsidRDefault="00266C7B" w:rsidP="00266C7B">
            <w:pPr>
              <w:pStyle w:val="aa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6E3F3A62" w14:textId="2A4AE487" w:rsidR="00E95F82" w:rsidRPr="00EE4DD9" w:rsidRDefault="00266C7B" w:rsidP="00266C7B">
            <w:pPr>
              <w:pStyle w:val="aa"/>
              <w:rPr>
                <w:spacing w:val="-8"/>
              </w:rPr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</w:p>
        </w:tc>
      </w:tr>
    </w:tbl>
    <w:p w14:paraId="7A93E245" w14:textId="77777777" w:rsidR="004D5011" w:rsidRDefault="004D5011" w:rsidP="00816E61"/>
    <w:p w14:paraId="4FDF7245" w14:textId="3D5A3C85" w:rsidR="00AB6E3F" w:rsidRDefault="00AB6E3F" w:rsidP="00F90A5D">
      <w:pPr>
        <w:pStyle w:val="3"/>
      </w:pPr>
      <w:r w:rsidRPr="00AB6E3F">
        <w:t>background: linear-gradient(#eee, #ddd);</w:t>
      </w:r>
    </w:p>
    <w:p w14:paraId="211F0046" w14:textId="27E71708" w:rsidR="00F90A5D" w:rsidRDefault="00F90A5D" w:rsidP="00F90A5D">
      <w:r>
        <w:rPr>
          <w:rFonts w:hint="eastAsia"/>
        </w:rPr>
        <w:t xml:space="preserve">배경을 </w:t>
      </w:r>
      <w:r>
        <w:t xml:space="preserve">#eee </w:t>
      </w:r>
      <w:r>
        <w:rPr>
          <w:rFonts w:hint="eastAsia"/>
        </w:rPr>
        <w:t xml:space="preserve">색에서 </w:t>
      </w:r>
      <w:r>
        <w:t xml:space="preserve">#ddd </w:t>
      </w:r>
      <w:r>
        <w:rPr>
          <w:rFonts w:hint="eastAsia"/>
        </w:rPr>
        <w:t>색으로 조금씩 변해가는 색으로 그린다.</w:t>
      </w:r>
    </w:p>
    <w:p w14:paraId="623CB1CB" w14:textId="77777777" w:rsidR="00F90A5D" w:rsidRDefault="00F90A5D" w:rsidP="00F90A5D"/>
    <w:p w14:paraId="3C3BEA58" w14:textId="77777777" w:rsidR="000D2925" w:rsidRDefault="000D2925" w:rsidP="000D2925">
      <w:pPr>
        <w:pStyle w:val="3"/>
      </w:pPr>
      <w:r w:rsidRPr="00580EED">
        <w:t>border-radius: 8px;</w:t>
      </w:r>
    </w:p>
    <w:p w14:paraId="619A127A" w14:textId="77777777" w:rsidR="000D2925" w:rsidRDefault="000D2925" w:rsidP="000D2925">
      <w:r>
        <w:rPr>
          <w:rFonts w:hint="eastAsia"/>
        </w:rPr>
        <w:t>경계선 사각형 모서리를 둥글게 그린다.</w:t>
      </w:r>
    </w:p>
    <w:p w14:paraId="6EC3AA5C" w14:textId="77777777" w:rsidR="000D2925" w:rsidRDefault="000D2925" w:rsidP="000D2925">
      <w:r>
        <w:rPr>
          <w:rFonts w:hint="eastAsia"/>
        </w:rPr>
        <w:t>값이 클수록 더 둥글게 그려진다.</w:t>
      </w:r>
    </w:p>
    <w:p w14:paraId="243A3468" w14:textId="581E36A1" w:rsidR="00C71AE6" w:rsidRDefault="00C71AE6" w:rsidP="00F90A5D"/>
    <w:p w14:paraId="1A229B2D" w14:textId="77777777" w:rsidR="00DF5469" w:rsidRPr="000D2925" w:rsidRDefault="00DF5469" w:rsidP="00F90A5D"/>
    <w:p w14:paraId="00722366" w14:textId="07ABCF49" w:rsidR="00C71AE6" w:rsidRDefault="00DF5469" w:rsidP="00DF5469">
      <w:pPr>
        <w:pStyle w:val="3"/>
      </w:pPr>
      <w:r w:rsidRPr="00DF5469">
        <w:t>http://localhost:8088/03/news14.html</w:t>
      </w:r>
    </w:p>
    <w:p w14:paraId="23044343" w14:textId="185B9EEB" w:rsidR="00C71AE6" w:rsidRDefault="00DF5469" w:rsidP="00F90A5D">
      <w:r>
        <w:rPr>
          <w:noProof/>
        </w:rPr>
        <w:drawing>
          <wp:inline distT="0" distB="0" distL="0" distR="0" wp14:anchorId="0DEC5306" wp14:editId="67AE01EA">
            <wp:extent cx="6645910" cy="398907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ACA4" w14:textId="5C0A4501" w:rsidR="00F90A5D" w:rsidRDefault="00F90A5D">
      <w:pPr>
        <w:widowControl/>
        <w:wordWrap/>
        <w:autoSpaceDE/>
        <w:autoSpaceDN/>
        <w:spacing w:after="200" w:line="276" w:lineRule="auto"/>
        <w:jc w:val="both"/>
      </w:pPr>
    </w:p>
    <w:p w14:paraId="4DE818BF" w14:textId="77777777" w:rsidR="00C71AE6" w:rsidRDefault="00C71AE6">
      <w:pPr>
        <w:widowControl/>
        <w:wordWrap/>
        <w:autoSpaceDE/>
        <w:autoSpaceDN/>
        <w:spacing w:after="200" w:line="276" w:lineRule="auto"/>
        <w:jc w:val="both"/>
      </w:pPr>
    </w:p>
    <w:p w14:paraId="713CFBE2" w14:textId="4A130C09" w:rsidR="00C63909" w:rsidRDefault="00C63909" w:rsidP="000D2925">
      <w:pPr>
        <w:pStyle w:val="2"/>
      </w:pPr>
      <w:bookmarkStart w:id="12" w:name="_Toc476312529"/>
      <w:r>
        <w:rPr>
          <w:rFonts w:hint="eastAsia"/>
        </w:rPr>
        <w:lastRenderedPageBreak/>
        <w:t>div</w:t>
      </w:r>
      <w:r>
        <w:t xml:space="preserve"> </w:t>
      </w:r>
      <w:r>
        <w:rPr>
          <w:rFonts w:hint="eastAsia"/>
        </w:rPr>
        <w:t>태그로 화면 나누기</w:t>
      </w:r>
      <w:bookmarkEnd w:id="12"/>
      <w:r>
        <w:t xml:space="preserve"> </w:t>
      </w:r>
    </w:p>
    <w:p w14:paraId="78BC49A2" w14:textId="47B5C13F" w:rsidR="00266C7B" w:rsidRDefault="00266C7B" w:rsidP="00C63909">
      <w:pPr>
        <w:pStyle w:val="3"/>
      </w:pPr>
      <w:r>
        <w:rPr>
          <w:rFonts w:hint="eastAsia"/>
        </w:rPr>
        <w:t>03/news</w:t>
      </w:r>
      <w:r>
        <w:t>1</w:t>
      </w:r>
      <w:r w:rsidR="00045F25">
        <w:t>5</w:t>
      </w:r>
      <w:r>
        <w:t>.html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66C7B" w:rsidRPr="00EE4DD9" w14:paraId="15F44E3A" w14:textId="77777777" w:rsidTr="005837BF">
        <w:tc>
          <w:tcPr>
            <w:tcW w:w="10456" w:type="dxa"/>
          </w:tcPr>
          <w:p w14:paraId="6743E7BE" w14:textId="77777777" w:rsidR="00970B5B" w:rsidRDefault="00970B5B" w:rsidP="00970B5B">
            <w:pPr>
              <w:pStyle w:val="aa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331E5491" w14:textId="77777777" w:rsidR="00970B5B" w:rsidRDefault="00970B5B" w:rsidP="00970B5B">
            <w:pPr>
              <w:pStyle w:val="aa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2D9F11C6" w14:textId="77777777" w:rsidR="00970B5B" w:rsidRDefault="00970B5B" w:rsidP="00970B5B">
            <w:pPr>
              <w:pStyle w:val="aa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4A799D44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3693065B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4167A3EE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4008B741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table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margin-left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900px</w:t>
            </w:r>
            <w:r>
              <w:rPr>
                <w:color w:val="000000"/>
              </w:rPr>
              <w:t>; }</w:t>
            </w:r>
          </w:p>
          <w:p w14:paraId="296B11A1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border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1px solid 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line-height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180%</w:t>
            </w:r>
            <w:r>
              <w:rPr>
                <w:color w:val="000000"/>
              </w:rPr>
              <w:t>; }</w:t>
            </w:r>
          </w:p>
          <w:p w14:paraId="0B901F3D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td:nth-child(1)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15%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vertical-align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top</w:t>
            </w:r>
            <w:r>
              <w:rPr>
                <w:color w:val="000000"/>
              </w:rPr>
              <w:t xml:space="preserve">; }        </w:t>
            </w:r>
          </w:p>
          <w:p w14:paraId="330B2128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td:nth-child(2)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85%</w:t>
            </w:r>
            <w:r>
              <w:rPr>
                <w:color w:val="000000"/>
              </w:rPr>
              <w:t>; }</w:t>
            </w:r>
          </w:p>
          <w:p w14:paraId="4D03C5A3" w14:textId="1280557D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</w:t>
            </w:r>
            <w:r w:rsidR="00D23826">
              <w:rPr>
                <w:color w:val="3F7F7F"/>
              </w:rPr>
              <w:t>img {</w:t>
            </w:r>
            <w:r>
              <w:rPr>
                <w:color w:val="000000"/>
              </w:rPr>
              <w:t xml:space="preserve"> </w:t>
            </w:r>
            <w:r>
              <w:rPr>
                <w:color w:val="7F007F"/>
              </w:rPr>
              <w:t>float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left</w:t>
            </w:r>
            <w:r>
              <w:rPr>
                <w:color w:val="000000"/>
              </w:rPr>
              <w:t xml:space="preserve">; </w:t>
            </w:r>
            <w:r w:rsidR="00C47CF5">
              <w:rPr>
                <w:color w:val="7F007F"/>
              </w:rPr>
              <w:t>margin-right: 10px; margin-bottom: 2px;</w:t>
            </w:r>
            <w:r>
              <w:rPr>
                <w:color w:val="000000"/>
              </w:rPr>
              <w:t xml:space="preserve"> }</w:t>
            </w:r>
          </w:p>
          <w:p w14:paraId="24C1CA58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</w:t>
            </w:r>
            <w:r w:rsidRPr="00FF5798">
              <w:rPr>
                <w:color w:val="3F7F7F"/>
                <w:highlight w:val="yellow"/>
              </w:rPr>
              <w:t>div.menu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background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linear-gradient(#eee, #ccc)</w:t>
            </w:r>
            <w:r>
              <w:rPr>
                <w:color w:val="000000"/>
              </w:rPr>
              <w:t xml:space="preserve">; </w:t>
            </w:r>
          </w:p>
          <w:p w14:paraId="397C5A6D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        </w:t>
            </w:r>
            <w:r>
              <w:rPr>
                <w:color w:val="7F007F"/>
              </w:rPr>
              <w:t>font-weight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bold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12px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border-radius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8px</w:t>
            </w:r>
            <w:r>
              <w:rPr>
                <w:color w:val="000000"/>
              </w:rPr>
              <w:t>; }</w:t>
            </w:r>
          </w:p>
          <w:p w14:paraId="72A5D3DF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</w:t>
            </w:r>
            <w:r w:rsidRPr="00FF5798">
              <w:rPr>
                <w:color w:val="3F7F7F"/>
                <w:highlight w:val="yellow"/>
              </w:rPr>
              <w:t>div.menu span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50px</w:t>
            </w:r>
            <w:r>
              <w:rPr>
                <w:color w:val="000000"/>
              </w:rPr>
              <w:t>; }</w:t>
            </w:r>
          </w:p>
          <w:p w14:paraId="5EBE0EC4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3C495FAD" w14:textId="77777777" w:rsidR="00970B5B" w:rsidRDefault="00970B5B" w:rsidP="00970B5B">
            <w:pPr>
              <w:pStyle w:val="aa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65E84DF5" w14:textId="77777777" w:rsidR="00970B5B" w:rsidRDefault="00970B5B" w:rsidP="00970B5B">
            <w:pPr>
              <w:pStyle w:val="aa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1C038F3E" w14:textId="7A2A45DD" w:rsidR="00970B5B" w:rsidRDefault="008944A1" w:rsidP="00970B5B">
            <w:pPr>
              <w:pStyle w:val="aa"/>
            </w:pPr>
            <w:r>
              <w:t xml:space="preserve">    </w:t>
            </w:r>
            <w:r w:rsidR="00970B5B" w:rsidRPr="00FF5798">
              <w:rPr>
                <w:highlight w:val="yellow"/>
              </w:rPr>
              <w:t>&lt;</w:t>
            </w:r>
            <w:r w:rsidR="00970B5B" w:rsidRPr="00FF5798">
              <w:rPr>
                <w:color w:val="3F7F7F"/>
                <w:highlight w:val="yellow"/>
              </w:rPr>
              <w:t>div</w:t>
            </w:r>
            <w:r w:rsidR="00970B5B" w:rsidRPr="00FF5798">
              <w:rPr>
                <w:highlight w:val="yellow"/>
              </w:rPr>
              <w:t xml:space="preserve"> </w:t>
            </w:r>
            <w:r w:rsidR="00970B5B" w:rsidRPr="00FF5798">
              <w:rPr>
                <w:color w:val="7F007F"/>
                <w:highlight w:val="yellow"/>
              </w:rPr>
              <w:t>class</w:t>
            </w:r>
            <w:r w:rsidR="00970B5B" w:rsidRPr="00FF5798">
              <w:rPr>
                <w:color w:val="000000"/>
                <w:highlight w:val="yellow"/>
              </w:rPr>
              <w:t>=</w:t>
            </w:r>
            <w:r w:rsidR="00970B5B" w:rsidRPr="00FF5798">
              <w:rPr>
                <w:color w:val="2A00FF"/>
                <w:highlight w:val="yellow"/>
              </w:rPr>
              <w:t>"menu"</w:t>
            </w:r>
            <w:r w:rsidR="00970B5B" w:rsidRPr="00FF5798">
              <w:rPr>
                <w:highlight w:val="yellow"/>
              </w:rPr>
              <w:t>&gt;</w:t>
            </w:r>
          </w:p>
          <w:p w14:paraId="4F9AEBD4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뉴스홈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05560799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속보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506E3B6B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정치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2FEA529C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경제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4B70033D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사회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23390976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생활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문화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5E2CC696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세계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76CB56B5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color w:val="000000"/>
              </w:rPr>
              <w:t>IT/</w:t>
            </w:r>
            <w:r>
              <w:rPr>
                <w:rFonts w:hint="eastAsia"/>
                <w:color w:val="000000"/>
              </w:rPr>
              <w:t>과학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71CA655F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7C9FE505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table</w:t>
            </w:r>
            <w:r>
              <w:t>&gt;</w:t>
            </w:r>
          </w:p>
          <w:p w14:paraId="1D21E63B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388A3130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288DCA6B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h3</w:t>
            </w:r>
            <w:r>
              <w:t>&gt;</w:t>
            </w:r>
            <w:r>
              <w:rPr>
                <w:color w:val="000000"/>
              </w:rPr>
              <w:t>IT/</w:t>
            </w:r>
            <w:r>
              <w:rPr>
                <w:rFonts w:hint="eastAsia"/>
                <w:color w:val="000000"/>
              </w:rPr>
              <w:t>과학</w:t>
            </w:r>
            <w:r>
              <w:t>&lt;/</w:t>
            </w:r>
            <w:r>
              <w:rPr>
                <w:color w:val="3F7F7F"/>
              </w:rPr>
              <w:t>h3</w:t>
            </w:r>
            <w:r>
              <w:t>&gt;</w:t>
            </w:r>
          </w:p>
          <w:p w14:paraId="629B2563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hr</w:t>
            </w:r>
            <w:r>
              <w:t xml:space="preserve"> /&gt;</w:t>
            </w:r>
          </w:p>
          <w:p w14:paraId="74F641D8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모바일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648F77A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인터넷</w:t>
            </w:r>
            <w:r>
              <w:rPr>
                <w:color w:val="000000"/>
              </w:rPr>
              <w:t>/SNS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84ACE79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통신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뉴미디어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8DFD8EA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color w:val="000000"/>
              </w:rPr>
              <w:t>IT</w:t>
            </w:r>
            <w:r>
              <w:rPr>
                <w:rFonts w:hint="eastAsia"/>
                <w:color w:val="000000"/>
              </w:rPr>
              <w:t>일반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E91647F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보안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해킹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AC92DA9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컴퓨터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2E977D9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게임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리뷰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1A7964C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과학일반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53DD2F9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5FD393D7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>&gt;</w:t>
            </w:r>
            <w:r>
              <w:rPr>
                <w:color w:val="000000"/>
              </w:rPr>
              <w:t xml:space="preserve">                </w:t>
            </w:r>
          </w:p>
          <w:p w14:paraId="52DB82D6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4A371C84" w14:textId="0DFCCC7F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img</w:t>
            </w:r>
            <w:r>
              <w:t xml:space="preserve"> </w:t>
            </w:r>
            <w:r>
              <w:rPr>
                <w:color w:val="7F007F"/>
              </w:rPr>
              <w:t>src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"/images/html5.png"</w:t>
            </w:r>
            <w:r>
              <w:t xml:space="preserve"> /&gt;</w:t>
            </w:r>
          </w:p>
          <w:p w14:paraId="3F4DC673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5C30318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</w:p>
          <w:p w14:paraId="455A76FA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</w:p>
          <w:p w14:paraId="3A9324B2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39F38C44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F58F11B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22681EF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3A538198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309F80E8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72211234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</w:p>
          <w:p w14:paraId="79C4517E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7B7751AB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B8519EA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C3FE52D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</w:p>
          <w:p w14:paraId="2A47A78C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19F3622E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290A3AA8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878FE80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4C82235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</w:p>
          <w:p w14:paraId="2CD51D74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</w:p>
          <w:p w14:paraId="06D7A896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1A6B33DF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DB1C064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lastRenderedPageBreak/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72E6FA7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</w:t>
            </w:r>
          </w:p>
          <w:p w14:paraId="5B7E43C4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      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</w:p>
          <w:p w14:paraId="15FA97D6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499FBA38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FB7C925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8AC38E8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</w:p>
          <w:p w14:paraId="220FD30E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전문업체들은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</w:p>
          <w:p w14:paraId="54209175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00791963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0CFA350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8B8FE51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6C014EF4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093EC547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</w:p>
          <w:p w14:paraId="4822F827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0096D553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5828CDF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  <w:r>
              <w:rPr>
                <w:color w:val="000000"/>
              </w:rPr>
              <w:t xml:space="preserve">                </w:t>
            </w:r>
          </w:p>
          <w:p w14:paraId="6C6317EF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309A17B9" w14:textId="77777777" w:rsidR="00970B5B" w:rsidRDefault="00970B5B" w:rsidP="00970B5B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table</w:t>
            </w:r>
            <w:r>
              <w:t>&gt;</w:t>
            </w:r>
            <w:r>
              <w:rPr>
                <w:color w:val="000000"/>
              </w:rPr>
              <w:t xml:space="preserve">        </w:t>
            </w:r>
          </w:p>
          <w:p w14:paraId="228CDD44" w14:textId="77777777" w:rsidR="00970B5B" w:rsidRDefault="00970B5B" w:rsidP="00970B5B">
            <w:pPr>
              <w:pStyle w:val="aa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2D4D9FB3" w14:textId="11113101" w:rsidR="00266C7B" w:rsidRPr="00EE4DD9" w:rsidRDefault="00970B5B" w:rsidP="00970B5B">
            <w:pPr>
              <w:pStyle w:val="aa"/>
              <w:rPr>
                <w:spacing w:val="-8"/>
              </w:rPr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</w:p>
        </w:tc>
      </w:tr>
    </w:tbl>
    <w:p w14:paraId="03422156" w14:textId="3BA8369C" w:rsidR="00FF5798" w:rsidRDefault="00FF5798" w:rsidP="00580EED"/>
    <w:p w14:paraId="1CD70A97" w14:textId="4868B52D" w:rsidR="00FF5798" w:rsidRDefault="00FF5798" w:rsidP="00580EED">
      <w:r>
        <w:rPr>
          <w:rFonts w:hint="eastAsia"/>
        </w:rPr>
        <w:t xml:space="preserve">내용 배치에 </w:t>
      </w:r>
      <w:r>
        <w:t xml:space="preserve">table </w:t>
      </w:r>
      <w:r>
        <w:rPr>
          <w:rFonts w:hint="eastAsia"/>
        </w:rPr>
        <w:t xml:space="preserve">태그 대신 가급적 </w:t>
      </w:r>
      <w:r>
        <w:t xml:space="preserve">div </w:t>
      </w:r>
      <w:r>
        <w:rPr>
          <w:rFonts w:hint="eastAsia"/>
        </w:rPr>
        <w:t>태그를 활용하는 것이 바람직하다.</w:t>
      </w:r>
    </w:p>
    <w:p w14:paraId="4B4F9DE2" w14:textId="04E6C3B1" w:rsidR="00FF5798" w:rsidRDefault="00FF5798" w:rsidP="00580EED">
      <w:r>
        <w:t xml:space="preserve">table </w:t>
      </w:r>
      <w:r>
        <w:rPr>
          <w:rFonts w:hint="eastAsia"/>
        </w:rPr>
        <w:t>태그는 표 형태의 자료를 표시할 때만 사용하는 것이 바람직하다.</w:t>
      </w:r>
    </w:p>
    <w:p w14:paraId="0CFA99B1" w14:textId="77777777" w:rsidR="00FF5798" w:rsidRDefault="00FF5798" w:rsidP="00580EED"/>
    <w:p w14:paraId="72570687" w14:textId="65ABBCE2" w:rsidR="00C63909" w:rsidRDefault="00C63909" w:rsidP="00580EED"/>
    <w:p w14:paraId="087A18A0" w14:textId="408D4E2D" w:rsidR="00045F25" w:rsidRDefault="00045F25" w:rsidP="00045F25">
      <w:pPr>
        <w:pStyle w:val="3"/>
      </w:pPr>
      <w:r w:rsidRPr="00045F25">
        <w:t>http://localhost:8088/03/news15.html</w:t>
      </w:r>
    </w:p>
    <w:p w14:paraId="46F77646" w14:textId="30F53DD3" w:rsidR="00C63909" w:rsidRDefault="00045F25" w:rsidP="00580EED">
      <w:r>
        <w:rPr>
          <w:noProof/>
        </w:rPr>
        <w:drawing>
          <wp:inline distT="0" distB="0" distL="0" distR="0" wp14:anchorId="4B518325" wp14:editId="067FE938">
            <wp:extent cx="5684921" cy="4152067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8172" cy="41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F2C1" w14:textId="483AB290" w:rsidR="00C63909" w:rsidRDefault="00C63909" w:rsidP="00580EED"/>
    <w:p w14:paraId="0EE1154F" w14:textId="1F6C5890" w:rsidR="00A824BD" w:rsidRDefault="00A824BD" w:rsidP="00A824BD">
      <w:pPr>
        <w:pStyle w:val="3"/>
      </w:pPr>
      <w:r w:rsidRPr="00A824BD">
        <w:t>div.menu</w:t>
      </w:r>
    </w:p>
    <w:p w14:paraId="1A8E4F27" w14:textId="128CDA1C" w:rsidR="00A824BD" w:rsidRDefault="00A824BD" w:rsidP="00A824BD">
      <w:r>
        <w:t>&lt;</w:t>
      </w:r>
      <w:r>
        <w:rPr>
          <w:rFonts w:hint="eastAsia"/>
        </w:rPr>
        <w:t>div class="menu"&gt; 태그를 지정한다.</w:t>
      </w:r>
    </w:p>
    <w:p w14:paraId="40981B8B" w14:textId="0F5D071F" w:rsidR="00A824BD" w:rsidRDefault="00A824BD" w:rsidP="00A824BD"/>
    <w:p w14:paraId="7EE6E89B" w14:textId="629B02FE" w:rsidR="00A824BD" w:rsidRDefault="00A824BD" w:rsidP="00A824BD">
      <w:pPr>
        <w:pStyle w:val="3"/>
      </w:pPr>
      <w:r>
        <w:t>div.menu  span</w:t>
      </w:r>
    </w:p>
    <w:p w14:paraId="16D5F04A" w14:textId="1BBA91A9" w:rsidR="00A824BD" w:rsidRPr="00A824BD" w:rsidRDefault="00A824BD" w:rsidP="00A824BD">
      <w:r>
        <w:t>&lt;</w:t>
      </w:r>
      <w:r>
        <w:rPr>
          <w:rFonts w:hint="eastAsia"/>
        </w:rPr>
        <w:t>div class="menu"&gt;</w:t>
      </w:r>
      <w:r>
        <w:t xml:space="preserve"> </w:t>
      </w:r>
      <w:r>
        <w:rPr>
          <w:rFonts w:hint="eastAsia"/>
        </w:rPr>
        <w:t xml:space="preserve">태그 아래의 </w:t>
      </w:r>
      <w:r>
        <w:t xml:space="preserve">span </w:t>
      </w:r>
      <w:r>
        <w:rPr>
          <w:rFonts w:hint="eastAsia"/>
        </w:rPr>
        <w:t>태그에 서식을 지정한다.</w:t>
      </w:r>
    </w:p>
    <w:p w14:paraId="2BC55081" w14:textId="77777777" w:rsidR="00C63909" w:rsidRDefault="00C63909" w:rsidP="00580EED"/>
    <w:p w14:paraId="05544CF3" w14:textId="77777777" w:rsidR="00FF5798" w:rsidRDefault="00FF5798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0E18C931" w14:textId="21620FC8" w:rsidR="00FF5798" w:rsidRDefault="00FF5798" w:rsidP="00B028BB">
      <w:pPr>
        <w:pStyle w:val="3"/>
      </w:pPr>
      <w:r>
        <w:rPr>
          <w:rFonts w:hint="eastAsia"/>
        </w:rPr>
        <w:lastRenderedPageBreak/>
        <w:t>03/news</w:t>
      </w:r>
      <w:r>
        <w:t>1</w:t>
      </w:r>
      <w:r w:rsidR="00045F25">
        <w:t>6</w:t>
      </w:r>
      <w:r>
        <w:t>html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F5798" w:rsidRPr="00EE4DD9" w14:paraId="4C8103CA" w14:textId="77777777" w:rsidTr="005837BF">
        <w:tc>
          <w:tcPr>
            <w:tcW w:w="10456" w:type="dxa"/>
          </w:tcPr>
          <w:p w14:paraId="16E8EEAB" w14:textId="77777777" w:rsidR="008D6848" w:rsidRDefault="008D6848" w:rsidP="008D6848">
            <w:pPr>
              <w:pStyle w:val="aa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0118DBA9" w14:textId="77777777" w:rsidR="008D6848" w:rsidRDefault="008D6848" w:rsidP="008D6848">
            <w:pPr>
              <w:pStyle w:val="aa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31AF8516" w14:textId="77777777" w:rsidR="008D6848" w:rsidRDefault="008D6848" w:rsidP="008D6848">
            <w:pPr>
              <w:pStyle w:val="aa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35917AA8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291B3FF5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15716FBA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3BD7DE41" w14:textId="5F07C4FF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</w:t>
            </w:r>
            <w:r w:rsidR="009F4CDA">
              <w:rPr>
                <w:color w:val="000000"/>
              </w:rPr>
              <w:t xml:space="preserve">    </w:t>
            </w:r>
            <w:r w:rsidRPr="008D6848">
              <w:rPr>
                <w:color w:val="3F7F7F"/>
                <w:highlight w:val="yellow"/>
              </w:rPr>
              <w:t>div.container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margin-left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900px</w:t>
            </w:r>
            <w:r>
              <w:rPr>
                <w:color w:val="000000"/>
              </w:rPr>
              <w:t>; }</w:t>
            </w:r>
          </w:p>
          <w:p w14:paraId="6376397B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border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1px solid 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line-height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180%</w:t>
            </w:r>
            <w:r>
              <w:rPr>
                <w:color w:val="000000"/>
              </w:rPr>
              <w:t>; }</w:t>
            </w:r>
          </w:p>
          <w:p w14:paraId="498803AB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td:nth-child(1)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15%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vertical-align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top</w:t>
            </w:r>
            <w:r>
              <w:rPr>
                <w:color w:val="000000"/>
              </w:rPr>
              <w:t xml:space="preserve">; }        </w:t>
            </w:r>
          </w:p>
          <w:p w14:paraId="020184C0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td:nth-child(2)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85%</w:t>
            </w:r>
            <w:r>
              <w:rPr>
                <w:color w:val="000000"/>
              </w:rPr>
              <w:t>; }</w:t>
            </w:r>
          </w:p>
          <w:p w14:paraId="0F4E741F" w14:textId="50746902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</w:t>
            </w:r>
            <w:r w:rsidR="00D23826">
              <w:rPr>
                <w:color w:val="3F7F7F"/>
              </w:rPr>
              <w:t>img {</w:t>
            </w:r>
            <w:r>
              <w:rPr>
                <w:color w:val="000000"/>
              </w:rPr>
              <w:t xml:space="preserve"> </w:t>
            </w:r>
            <w:r>
              <w:rPr>
                <w:color w:val="7F007F"/>
              </w:rPr>
              <w:t>float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left</w:t>
            </w:r>
            <w:r>
              <w:rPr>
                <w:color w:val="000000"/>
              </w:rPr>
              <w:t xml:space="preserve">; </w:t>
            </w:r>
            <w:r w:rsidR="00C47CF5">
              <w:rPr>
                <w:color w:val="7F007F"/>
              </w:rPr>
              <w:t>margin-right: 10px; margin-bottom: 2px;</w:t>
            </w:r>
            <w:r>
              <w:rPr>
                <w:color w:val="000000"/>
              </w:rPr>
              <w:t xml:space="preserve"> }</w:t>
            </w:r>
          </w:p>
          <w:p w14:paraId="4FC98FD9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div.menu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background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linear-gradient(#eee, #ccc)</w:t>
            </w:r>
            <w:r>
              <w:rPr>
                <w:color w:val="000000"/>
              </w:rPr>
              <w:t xml:space="preserve">; </w:t>
            </w:r>
          </w:p>
          <w:p w14:paraId="02A0465C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        </w:t>
            </w:r>
            <w:r>
              <w:rPr>
                <w:color w:val="7F007F"/>
              </w:rPr>
              <w:t>font-weight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bold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12px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border-radius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8px</w:t>
            </w:r>
            <w:r>
              <w:rPr>
                <w:color w:val="000000"/>
              </w:rPr>
              <w:t>; }</w:t>
            </w:r>
          </w:p>
          <w:p w14:paraId="59B7F8AF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div.menu span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50px</w:t>
            </w:r>
            <w:r>
              <w:rPr>
                <w:color w:val="000000"/>
              </w:rPr>
              <w:t>; }</w:t>
            </w:r>
          </w:p>
          <w:p w14:paraId="01CC3370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11DDFC59" w14:textId="77777777" w:rsidR="008D6848" w:rsidRDefault="008D6848" w:rsidP="008D6848">
            <w:pPr>
              <w:pStyle w:val="aa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0C269FB4" w14:textId="77777777" w:rsidR="008D6848" w:rsidRDefault="008D6848" w:rsidP="008D6848">
            <w:pPr>
              <w:pStyle w:val="aa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40C97DCE" w14:textId="77777777" w:rsidR="008D6848" w:rsidRDefault="008D6848" w:rsidP="008D6848">
            <w:pPr>
              <w:pStyle w:val="aa"/>
            </w:pPr>
          </w:p>
          <w:p w14:paraId="0CEC1145" w14:textId="77777777" w:rsidR="008D6848" w:rsidRDefault="008D6848" w:rsidP="008D6848">
            <w:pPr>
              <w:pStyle w:val="aa"/>
            </w:pPr>
            <w:r w:rsidRPr="008D6848">
              <w:rPr>
                <w:highlight w:val="yellow"/>
              </w:rPr>
              <w:t>&lt;</w:t>
            </w:r>
            <w:r w:rsidRPr="008D6848">
              <w:rPr>
                <w:color w:val="3F7F7F"/>
                <w:highlight w:val="yellow"/>
              </w:rPr>
              <w:t>div</w:t>
            </w:r>
            <w:r w:rsidRPr="008D6848">
              <w:rPr>
                <w:highlight w:val="yellow"/>
              </w:rPr>
              <w:t xml:space="preserve"> </w:t>
            </w:r>
            <w:r w:rsidRPr="008D6848">
              <w:rPr>
                <w:color w:val="7F007F"/>
                <w:highlight w:val="yellow"/>
              </w:rPr>
              <w:t>class</w:t>
            </w:r>
            <w:r w:rsidRPr="008D6848">
              <w:rPr>
                <w:color w:val="000000"/>
                <w:highlight w:val="yellow"/>
              </w:rPr>
              <w:t>=</w:t>
            </w:r>
            <w:r w:rsidRPr="008D6848">
              <w:rPr>
                <w:color w:val="2A00FF"/>
                <w:highlight w:val="yellow"/>
              </w:rPr>
              <w:t>"container"</w:t>
            </w:r>
            <w:r w:rsidRPr="008D6848">
              <w:rPr>
                <w:highlight w:val="yellow"/>
              </w:rPr>
              <w:t>&gt;</w:t>
            </w:r>
          </w:p>
          <w:p w14:paraId="575F37D7" w14:textId="335A2159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 xml:space="preserve"> </w:t>
            </w:r>
            <w:r>
              <w:rPr>
                <w:color w:val="7F007F"/>
              </w:rPr>
              <w:t>class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"menu"</w:t>
            </w:r>
            <w:r>
              <w:t>&gt;</w:t>
            </w:r>
          </w:p>
          <w:p w14:paraId="7AEE20A6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뉴스홈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1C676F93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속보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47302A33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정치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1DCFD187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경제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48A5EA34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사회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2016B5A5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생활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문화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22432BDF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세계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05F6D4F2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color w:val="000000"/>
              </w:rPr>
              <w:t>IT/</w:t>
            </w:r>
            <w:r>
              <w:rPr>
                <w:rFonts w:hint="eastAsia"/>
                <w:color w:val="000000"/>
              </w:rPr>
              <w:t>과학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6953ED9A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53CF14CC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table</w:t>
            </w:r>
            <w:r>
              <w:t>&gt;</w:t>
            </w:r>
          </w:p>
          <w:p w14:paraId="4A5DA682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05C99F40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22EEFB72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h3</w:t>
            </w:r>
            <w:r>
              <w:t>&gt;</w:t>
            </w:r>
            <w:r>
              <w:rPr>
                <w:color w:val="000000"/>
              </w:rPr>
              <w:t>IT/</w:t>
            </w:r>
            <w:r>
              <w:rPr>
                <w:rFonts w:hint="eastAsia"/>
                <w:color w:val="000000"/>
              </w:rPr>
              <w:t>과학</w:t>
            </w:r>
            <w:r>
              <w:t>&lt;/</w:t>
            </w:r>
            <w:r>
              <w:rPr>
                <w:color w:val="3F7F7F"/>
              </w:rPr>
              <w:t>h3</w:t>
            </w:r>
            <w:r>
              <w:t>&gt;</w:t>
            </w:r>
          </w:p>
          <w:p w14:paraId="453109CC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hr</w:t>
            </w:r>
            <w:r>
              <w:t xml:space="preserve"> /&gt;</w:t>
            </w:r>
          </w:p>
          <w:p w14:paraId="0551B898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모바일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B235EC2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인터넷</w:t>
            </w:r>
            <w:r>
              <w:rPr>
                <w:color w:val="000000"/>
              </w:rPr>
              <w:t>/SNS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6F71385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통신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뉴미디어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FB47D07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color w:val="000000"/>
              </w:rPr>
              <w:t>IT</w:t>
            </w:r>
            <w:r>
              <w:rPr>
                <w:rFonts w:hint="eastAsia"/>
                <w:color w:val="000000"/>
              </w:rPr>
              <w:t>일반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A2D59B9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보안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해킹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8D7E26E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컴퓨터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D164FBB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게임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리뷰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BFD947F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과학일반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A36A4A0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7D567BD1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>&gt;</w:t>
            </w:r>
            <w:r>
              <w:rPr>
                <w:color w:val="000000"/>
              </w:rPr>
              <w:t xml:space="preserve">                </w:t>
            </w:r>
          </w:p>
          <w:p w14:paraId="79D8FE21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149A25E9" w14:textId="7B85CAB9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img</w:t>
            </w:r>
            <w:r>
              <w:t xml:space="preserve"> </w:t>
            </w:r>
            <w:r>
              <w:rPr>
                <w:color w:val="7F007F"/>
              </w:rPr>
              <w:t>src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"/images/html5.png"</w:t>
            </w:r>
            <w:r>
              <w:t xml:space="preserve"> /&gt;</w:t>
            </w:r>
          </w:p>
          <w:p w14:paraId="78AD211A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4DBCAE6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</w:p>
          <w:p w14:paraId="1F039520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</w:p>
          <w:p w14:paraId="677CAF9C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3569DC59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93712A8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0D38615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1DCB9F4F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27AB5EB6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745D2AC1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</w:p>
          <w:p w14:paraId="353E289F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2CA93501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26327A6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0F505A9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</w:p>
          <w:p w14:paraId="32E71610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66462C57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2D1FFF37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F8EB341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07F8905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</w:p>
          <w:p w14:paraId="17B87ECD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</w:p>
          <w:p w14:paraId="1BE54D3A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46D059E0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214BBDE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lastRenderedPageBreak/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0781728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</w:t>
            </w:r>
          </w:p>
          <w:p w14:paraId="0A1D1567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      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</w:p>
          <w:p w14:paraId="18CAC8EB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368A9133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CF12358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9E5F4A8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</w:p>
          <w:p w14:paraId="15E7BD75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전문업체들은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</w:p>
          <w:p w14:paraId="765BDE9C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3D77EDD9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CEC7C51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76A0B23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1A3A2425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43895E88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</w:p>
          <w:p w14:paraId="07FC5F00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77D5436F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B89019E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  <w:r>
              <w:rPr>
                <w:color w:val="000000"/>
              </w:rPr>
              <w:t xml:space="preserve">                </w:t>
            </w:r>
          </w:p>
          <w:p w14:paraId="620FF3D2" w14:textId="77777777" w:rsidR="008D6848" w:rsidRDefault="008D6848" w:rsidP="008D6848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1909AEEF" w14:textId="2828F35A" w:rsidR="008D6848" w:rsidRDefault="009F4CDA" w:rsidP="008D6848">
            <w:pPr>
              <w:pStyle w:val="aa"/>
            </w:pPr>
            <w:r>
              <w:rPr>
                <w:color w:val="000000"/>
              </w:rPr>
              <w:t xml:space="preserve">    </w:t>
            </w:r>
            <w:r w:rsidR="008D6848">
              <w:t>&lt;/</w:t>
            </w:r>
            <w:r w:rsidR="008D6848">
              <w:rPr>
                <w:color w:val="3F7F7F"/>
              </w:rPr>
              <w:t>table</w:t>
            </w:r>
            <w:r w:rsidR="008D6848">
              <w:t>&gt;</w:t>
            </w:r>
          </w:p>
          <w:p w14:paraId="2388D307" w14:textId="77777777" w:rsidR="008D6848" w:rsidRDefault="008D6848" w:rsidP="008D6848">
            <w:pPr>
              <w:pStyle w:val="aa"/>
            </w:pPr>
            <w:r w:rsidRPr="00C15441">
              <w:rPr>
                <w:highlight w:val="yellow"/>
              </w:rPr>
              <w:t>&lt;/</w:t>
            </w:r>
            <w:r w:rsidRPr="00C15441">
              <w:rPr>
                <w:color w:val="3F7F7F"/>
                <w:highlight w:val="yellow"/>
              </w:rPr>
              <w:t>div</w:t>
            </w:r>
            <w:r w:rsidRPr="00C15441">
              <w:rPr>
                <w:highlight w:val="yellow"/>
              </w:rPr>
              <w:t>&gt;</w:t>
            </w:r>
            <w:r>
              <w:rPr>
                <w:color w:val="000000"/>
              </w:rPr>
              <w:t xml:space="preserve">        </w:t>
            </w:r>
          </w:p>
          <w:p w14:paraId="531482F7" w14:textId="77777777" w:rsidR="008D6848" w:rsidRDefault="008D6848" w:rsidP="008D6848">
            <w:pPr>
              <w:pStyle w:val="aa"/>
            </w:pPr>
          </w:p>
          <w:p w14:paraId="54F12C40" w14:textId="77777777" w:rsidR="008D6848" w:rsidRDefault="008D6848" w:rsidP="008D6848">
            <w:pPr>
              <w:pStyle w:val="aa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0086C004" w14:textId="433B6A04" w:rsidR="00FF5798" w:rsidRPr="00EE4DD9" w:rsidRDefault="008D6848" w:rsidP="008D6848">
            <w:pPr>
              <w:pStyle w:val="aa"/>
              <w:rPr>
                <w:spacing w:val="-8"/>
              </w:rPr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</w:p>
        </w:tc>
      </w:tr>
    </w:tbl>
    <w:p w14:paraId="07C2D2D3" w14:textId="1515EDE6" w:rsidR="00FF5798" w:rsidRDefault="00FF5798" w:rsidP="00580EED"/>
    <w:p w14:paraId="0DDA96AC" w14:textId="16EC50D4" w:rsidR="00F147FE" w:rsidRDefault="00F147FE" w:rsidP="00580EED">
      <w:r>
        <w:rPr>
          <w:rFonts w:hint="eastAsia"/>
        </w:rPr>
        <w:t xml:space="preserve">페이지 내용 전체를 </w:t>
      </w:r>
      <w:r>
        <w:t xml:space="preserve">&lt;div class="container"&gt; </w:t>
      </w:r>
      <w:r>
        <w:rPr>
          <w:rFonts w:hint="eastAsia"/>
        </w:rPr>
        <w:t>태그로 감쌌다.</w:t>
      </w:r>
    </w:p>
    <w:p w14:paraId="55D63CEE" w14:textId="77777777" w:rsidR="00F147FE" w:rsidRDefault="00F147FE" w:rsidP="00580EED"/>
    <w:p w14:paraId="56E27935" w14:textId="70F17714" w:rsidR="00B028BB" w:rsidRDefault="00B028BB" w:rsidP="00580EED"/>
    <w:p w14:paraId="1AC41F4C" w14:textId="1E89F010" w:rsidR="00B028BB" w:rsidRDefault="00B028BB" w:rsidP="00580EED"/>
    <w:p w14:paraId="6D726179" w14:textId="77777777" w:rsidR="00B028BB" w:rsidRDefault="00B028BB" w:rsidP="00580EED"/>
    <w:p w14:paraId="150ABD52" w14:textId="77777777" w:rsidR="00B028BB" w:rsidRDefault="00B028BB" w:rsidP="00580EED"/>
    <w:p w14:paraId="41CC9239" w14:textId="77777777" w:rsidR="00B028BB" w:rsidRDefault="00B028BB" w:rsidP="00580EED"/>
    <w:p w14:paraId="0216D327" w14:textId="744BF078" w:rsidR="00CE7F85" w:rsidRDefault="00CE7F85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5F566E10" w14:textId="0950A503" w:rsidR="00CE7F85" w:rsidRDefault="00CE7F85" w:rsidP="00B028BB">
      <w:pPr>
        <w:pStyle w:val="3"/>
      </w:pPr>
      <w:r>
        <w:rPr>
          <w:rFonts w:hint="eastAsia"/>
        </w:rPr>
        <w:lastRenderedPageBreak/>
        <w:t>03/news</w:t>
      </w:r>
      <w:r>
        <w:t>1</w:t>
      </w:r>
      <w:r w:rsidR="003B4B5E">
        <w:t>7</w:t>
      </w:r>
      <w:r>
        <w:t>html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E7F85" w:rsidRPr="00EE4DD9" w14:paraId="0558746F" w14:textId="77777777" w:rsidTr="005837BF">
        <w:tc>
          <w:tcPr>
            <w:tcW w:w="10456" w:type="dxa"/>
          </w:tcPr>
          <w:p w14:paraId="080AF930" w14:textId="77777777" w:rsidR="005B4C3A" w:rsidRDefault="005B4C3A" w:rsidP="005B4C3A">
            <w:pPr>
              <w:pStyle w:val="aa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28064A54" w14:textId="77777777" w:rsidR="005B4C3A" w:rsidRDefault="005B4C3A" w:rsidP="005B4C3A">
            <w:pPr>
              <w:pStyle w:val="aa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145E5295" w14:textId="77777777" w:rsidR="005B4C3A" w:rsidRDefault="005B4C3A" w:rsidP="005B4C3A">
            <w:pPr>
              <w:pStyle w:val="aa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0192DE59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7A68A2FE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1B41DFFD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493AB9B6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</w:t>
            </w:r>
            <w:r>
              <w:rPr>
                <w:color w:val="3F7F7F"/>
              </w:rPr>
              <w:t>div.container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margin-left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900px</w:t>
            </w:r>
            <w:r>
              <w:rPr>
                <w:color w:val="000000"/>
              </w:rPr>
              <w:t>; }</w:t>
            </w:r>
          </w:p>
          <w:p w14:paraId="6CF35BEC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border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1px solid 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line-height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180%</w:t>
            </w:r>
            <w:r>
              <w:rPr>
                <w:color w:val="000000"/>
              </w:rPr>
              <w:t>; }</w:t>
            </w:r>
          </w:p>
          <w:p w14:paraId="4F1A60A6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td:nth-child(1)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15%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vertical-align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top</w:t>
            </w:r>
            <w:r>
              <w:rPr>
                <w:color w:val="000000"/>
              </w:rPr>
              <w:t xml:space="preserve">; }        </w:t>
            </w:r>
          </w:p>
          <w:p w14:paraId="41FA9A25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td:nth-child(2)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85%</w:t>
            </w:r>
            <w:r>
              <w:rPr>
                <w:color w:val="000000"/>
              </w:rPr>
              <w:t>; }</w:t>
            </w:r>
          </w:p>
          <w:p w14:paraId="45F84F1D" w14:textId="55C9733C" w:rsidR="005B4C3A" w:rsidRDefault="005B4C3A" w:rsidP="0087291D">
            <w:pPr>
              <w:pStyle w:val="aa"/>
              <w:shd w:val="clear" w:color="auto" w:fill="FFFFCC"/>
            </w:pPr>
            <w:r>
              <w:rPr>
                <w:color w:val="000000"/>
              </w:rPr>
              <w:t xml:space="preserve">        </w:t>
            </w:r>
            <w:r w:rsidR="00D23826">
              <w:rPr>
                <w:color w:val="3F7F7F"/>
              </w:rPr>
              <w:t>img {</w:t>
            </w:r>
            <w:r>
              <w:rPr>
                <w:color w:val="000000"/>
              </w:rPr>
              <w:t xml:space="preserve"> </w:t>
            </w:r>
            <w:r>
              <w:rPr>
                <w:color w:val="7F007F"/>
              </w:rPr>
              <w:t>float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left</w:t>
            </w:r>
            <w:r>
              <w:rPr>
                <w:color w:val="000000"/>
              </w:rPr>
              <w:t xml:space="preserve">; </w:t>
            </w:r>
            <w:r w:rsidR="00C47CF5">
              <w:rPr>
                <w:color w:val="7F007F"/>
              </w:rPr>
              <w:t>margin-right: 10px; margin-bottom: 2px;</w:t>
            </w:r>
            <w:r>
              <w:rPr>
                <w:color w:val="000000"/>
              </w:rPr>
              <w:t xml:space="preserve"> }</w:t>
            </w:r>
          </w:p>
          <w:p w14:paraId="61FFE4EC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div.menu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background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linear-gradient(#eee, #ccc)</w:t>
            </w:r>
            <w:r>
              <w:rPr>
                <w:color w:val="000000"/>
              </w:rPr>
              <w:t xml:space="preserve">; </w:t>
            </w:r>
          </w:p>
          <w:p w14:paraId="30FE2653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        </w:t>
            </w:r>
            <w:r>
              <w:rPr>
                <w:color w:val="7F007F"/>
              </w:rPr>
              <w:t>font-weight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bold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12px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border-radius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8px</w:t>
            </w:r>
            <w:r>
              <w:rPr>
                <w:color w:val="000000"/>
              </w:rPr>
              <w:t>; }</w:t>
            </w:r>
          </w:p>
          <w:p w14:paraId="211109E8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div.menu span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50px</w:t>
            </w:r>
            <w:r>
              <w:rPr>
                <w:color w:val="000000"/>
              </w:rPr>
              <w:t>; }</w:t>
            </w:r>
          </w:p>
          <w:p w14:paraId="25B5D543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4BC325DC" w14:textId="77777777" w:rsidR="005B4C3A" w:rsidRDefault="005B4C3A" w:rsidP="005B4C3A">
            <w:pPr>
              <w:pStyle w:val="aa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18903D72" w14:textId="77777777" w:rsidR="005B4C3A" w:rsidRDefault="005B4C3A" w:rsidP="005B4C3A">
            <w:pPr>
              <w:pStyle w:val="aa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7091EDB1" w14:textId="77777777" w:rsidR="005B4C3A" w:rsidRDefault="005B4C3A" w:rsidP="005B4C3A">
            <w:pPr>
              <w:pStyle w:val="aa"/>
            </w:pPr>
          </w:p>
          <w:p w14:paraId="295890BE" w14:textId="77777777" w:rsidR="005B4C3A" w:rsidRDefault="005B4C3A" w:rsidP="005B4C3A">
            <w:pPr>
              <w:pStyle w:val="aa"/>
            </w:pPr>
            <w:r>
              <w:t>&lt;</w:t>
            </w:r>
            <w:r>
              <w:rPr>
                <w:color w:val="3F7F7F"/>
              </w:rPr>
              <w:t>div</w:t>
            </w:r>
            <w:r>
              <w:t xml:space="preserve"> </w:t>
            </w:r>
            <w:r>
              <w:rPr>
                <w:color w:val="7F007F"/>
              </w:rPr>
              <w:t>class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"container"</w:t>
            </w:r>
            <w:r>
              <w:t>&gt;</w:t>
            </w:r>
          </w:p>
          <w:p w14:paraId="45B5A32A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 xml:space="preserve"> </w:t>
            </w:r>
            <w:r>
              <w:rPr>
                <w:color w:val="7F007F"/>
              </w:rPr>
              <w:t>class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"menu"</w:t>
            </w:r>
            <w:r>
              <w:t>&gt;</w:t>
            </w:r>
          </w:p>
          <w:p w14:paraId="64414970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뉴스홈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37AB3CF5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속보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3F4E52BA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정치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3AC88D9A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경제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3AED133B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사회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34078072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생활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문화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1ED7703B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세계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49F9409B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color w:val="000000"/>
              </w:rPr>
              <w:t>IT/</w:t>
            </w:r>
            <w:r>
              <w:rPr>
                <w:rFonts w:hint="eastAsia"/>
                <w:color w:val="000000"/>
              </w:rPr>
              <w:t>과학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7A30447C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28C04282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table</w:t>
            </w:r>
            <w:r>
              <w:t>&gt;</w:t>
            </w:r>
          </w:p>
          <w:p w14:paraId="72C439A2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6CE3F5D5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005AE17F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h3</w:t>
            </w:r>
            <w:r>
              <w:t>&gt;</w:t>
            </w:r>
            <w:r>
              <w:rPr>
                <w:color w:val="000000"/>
              </w:rPr>
              <w:t>IT/</w:t>
            </w:r>
            <w:r>
              <w:rPr>
                <w:rFonts w:hint="eastAsia"/>
                <w:color w:val="000000"/>
              </w:rPr>
              <w:t>과학</w:t>
            </w:r>
            <w:r>
              <w:t>&lt;/</w:t>
            </w:r>
            <w:r>
              <w:rPr>
                <w:color w:val="3F7F7F"/>
              </w:rPr>
              <w:t>h3</w:t>
            </w:r>
            <w:r>
              <w:t>&gt;</w:t>
            </w:r>
          </w:p>
          <w:p w14:paraId="39897504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hr</w:t>
            </w:r>
            <w:r>
              <w:t xml:space="preserve"> /&gt;</w:t>
            </w:r>
          </w:p>
          <w:p w14:paraId="695AF6EA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모바일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1BF5CC7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인터넷</w:t>
            </w:r>
            <w:r>
              <w:rPr>
                <w:color w:val="000000"/>
              </w:rPr>
              <w:t>/SNS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5571C1B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통신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뉴미디어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9DDFB2A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color w:val="000000"/>
              </w:rPr>
              <w:t>IT</w:t>
            </w:r>
            <w:r>
              <w:rPr>
                <w:rFonts w:hint="eastAsia"/>
                <w:color w:val="000000"/>
              </w:rPr>
              <w:t>일반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3F985C6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보안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해킹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68DDF2A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컴퓨터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BB706C1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게임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리뷰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78AF24E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과학일반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87E6C29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450821DB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>&gt;</w:t>
            </w:r>
            <w:r>
              <w:rPr>
                <w:color w:val="000000"/>
              </w:rPr>
              <w:t xml:space="preserve">                </w:t>
            </w:r>
          </w:p>
          <w:p w14:paraId="6407BAE7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179A22C9" w14:textId="7D2C55A5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img</w:t>
            </w:r>
            <w:r>
              <w:t xml:space="preserve"> </w:t>
            </w:r>
            <w:r>
              <w:rPr>
                <w:color w:val="7F007F"/>
              </w:rPr>
              <w:t>src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"/images/html5.png"</w:t>
            </w:r>
            <w:r>
              <w:t xml:space="preserve"> /&gt;</w:t>
            </w:r>
          </w:p>
          <w:p w14:paraId="0F353DF5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89697AE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</w:p>
          <w:p w14:paraId="1445A01E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</w:p>
          <w:p w14:paraId="4E1C5153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2F68C05C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0A84FC7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40974A3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69CC67E8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61BB0F30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60429175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</w:p>
          <w:p w14:paraId="74D31A5B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61A701A1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EF65EF8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CA635FF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</w:p>
          <w:p w14:paraId="7F7252AC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5FDA84EC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5D2A3610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768E5F8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E4B32FC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</w:p>
          <w:p w14:paraId="35EFC9DC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</w:p>
          <w:p w14:paraId="4B1FCE5E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1E3CD700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F10CF3A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lastRenderedPageBreak/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2EAAEB2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</w:t>
            </w:r>
          </w:p>
          <w:p w14:paraId="603CDF91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      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</w:p>
          <w:p w14:paraId="1A59B603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7EA85FFC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C775104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86BD3B5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</w:p>
          <w:p w14:paraId="4BA584A5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전문업체들은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</w:p>
          <w:p w14:paraId="27DE8922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1F3F9301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4F742EF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CCFC627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49F1C59F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5B373D8D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</w:p>
          <w:p w14:paraId="71412D6D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6C789B51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9EB61D8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  <w:r>
              <w:rPr>
                <w:color w:val="000000"/>
              </w:rPr>
              <w:t xml:space="preserve">                </w:t>
            </w:r>
          </w:p>
          <w:p w14:paraId="06157935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00D7A2A6" w14:textId="77777777" w:rsidR="005B4C3A" w:rsidRDefault="005B4C3A" w:rsidP="005B4C3A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table</w:t>
            </w:r>
            <w:r>
              <w:t>&gt;</w:t>
            </w:r>
          </w:p>
          <w:p w14:paraId="6B877D37" w14:textId="77777777" w:rsidR="005B4C3A" w:rsidRDefault="005B4C3A" w:rsidP="00DE0779">
            <w:pPr>
              <w:pStyle w:val="aa"/>
              <w:shd w:val="clear" w:color="auto" w:fill="FFFF99"/>
            </w:pPr>
            <w:r>
              <w:rPr>
                <w:color w:val="000000"/>
              </w:rPr>
              <w:t xml:space="preserve">    </w:t>
            </w:r>
            <w:r w:rsidRPr="00DE0779">
              <w:t>&lt;</w:t>
            </w:r>
            <w:r w:rsidRPr="00DE0779">
              <w:rPr>
                <w:color w:val="3F7F7F"/>
              </w:rPr>
              <w:t>div</w:t>
            </w:r>
            <w:r w:rsidRPr="00DE0779">
              <w:t xml:space="preserve"> </w:t>
            </w:r>
            <w:r w:rsidRPr="00DE0779">
              <w:rPr>
                <w:color w:val="7F007F"/>
              </w:rPr>
              <w:t>class</w:t>
            </w:r>
            <w:r w:rsidRPr="00DE0779">
              <w:rPr>
                <w:color w:val="000000"/>
              </w:rPr>
              <w:t>=</w:t>
            </w:r>
            <w:r w:rsidRPr="00DE0779">
              <w:rPr>
                <w:color w:val="2A00FF"/>
              </w:rPr>
              <w:t>"footer"</w:t>
            </w:r>
            <w:r w:rsidRPr="00DE0779">
              <w:t>&gt;</w:t>
            </w:r>
          </w:p>
          <w:p w14:paraId="47DB88B0" w14:textId="7FD5C20B" w:rsidR="005B4C3A" w:rsidRDefault="005B4C3A" w:rsidP="00DE0779">
            <w:pPr>
              <w:pStyle w:val="aa"/>
              <w:shd w:val="clear" w:color="auto" w:fill="FFFF99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a</w:t>
            </w:r>
            <w:r>
              <w:t xml:space="preserve"> </w:t>
            </w:r>
            <w:r>
              <w:rPr>
                <w:color w:val="7F007F"/>
              </w:rPr>
              <w:t>href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"http://www.skhu.ac.kr"</w:t>
            </w:r>
            <w:r>
              <w:t>&gt;&lt;</w:t>
            </w:r>
            <w:r>
              <w:rPr>
                <w:color w:val="3F7F7F"/>
              </w:rPr>
              <w:t>img</w:t>
            </w:r>
            <w:r>
              <w:t xml:space="preserve"> </w:t>
            </w:r>
            <w:r>
              <w:rPr>
                <w:color w:val="7F007F"/>
              </w:rPr>
              <w:t>src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"/images/skhu.jpg"</w:t>
            </w:r>
            <w:r>
              <w:t xml:space="preserve"> /&gt;&lt;/</w:t>
            </w:r>
            <w:r>
              <w:rPr>
                <w:color w:val="3F7F7F"/>
              </w:rPr>
              <w:t>a</w:t>
            </w:r>
            <w:r>
              <w:t>&gt;</w:t>
            </w:r>
          </w:p>
          <w:p w14:paraId="4C17A7EC" w14:textId="77777777" w:rsidR="005B4C3A" w:rsidRDefault="005B4C3A" w:rsidP="00DE0779">
            <w:pPr>
              <w:pStyle w:val="aa"/>
              <w:shd w:val="clear" w:color="auto" w:fill="FFFF99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4291D65C" w14:textId="77777777" w:rsidR="005B4C3A" w:rsidRDefault="005B4C3A" w:rsidP="00DE0779">
            <w:pPr>
              <w:pStyle w:val="aa"/>
              <w:shd w:val="clear" w:color="auto" w:fill="FFFF99"/>
            </w:pPr>
            <w:r>
              <w:rPr>
                <w:color w:val="000000"/>
              </w:rPr>
              <w:t xml:space="preserve">            152-716 </w:t>
            </w:r>
            <w:r>
              <w:rPr>
                <w:rFonts w:hint="eastAsia"/>
                <w:color w:val="000000"/>
              </w:rPr>
              <w:t>서울시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구로구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연동로</w:t>
            </w:r>
            <w:r>
              <w:rPr>
                <w:color w:val="000000"/>
              </w:rPr>
              <w:t xml:space="preserve"> 320 / </w:t>
            </w:r>
            <w:r>
              <w:rPr>
                <w:rFonts w:hint="eastAsia"/>
                <w:color w:val="000000"/>
              </w:rPr>
              <w:t>지하철</w:t>
            </w:r>
            <w:r>
              <w:rPr>
                <w:color w:val="000000"/>
              </w:rPr>
              <w:t xml:space="preserve"> 1.7</w:t>
            </w:r>
            <w:r>
              <w:rPr>
                <w:rFonts w:hint="eastAsia"/>
                <w:color w:val="000000"/>
              </w:rPr>
              <w:t>호선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온수</w:t>
            </w:r>
            <w:r>
              <w:rPr>
                <w:color w:val="000000"/>
              </w:rPr>
              <w:t>(</w:t>
            </w:r>
            <w:r>
              <w:rPr>
                <w:rFonts w:hint="eastAsia"/>
                <w:color w:val="000000"/>
              </w:rPr>
              <w:t>성공회대입구</w:t>
            </w:r>
            <w:r>
              <w:rPr>
                <w:color w:val="000000"/>
              </w:rPr>
              <w:t>)</w:t>
            </w:r>
            <w:r>
              <w:rPr>
                <w:rFonts w:hint="eastAsia"/>
                <w:color w:val="000000"/>
              </w:rPr>
              <w:t>역</w:t>
            </w:r>
            <w:r>
              <w:rPr>
                <w:color w:val="000000"/>
              </w:rPr>
              <w:t xml:space="preserve"> 02-2610-4114</w:t>
            </w:r>
          </w:p>
          <w:p w14:paraId="6FD96827" w14:textId="77777777" w:rsidR="005B4C3A" w:rsidRDefault="005B4C3A" w:rsidP="00DE0779">
            <w:pPr>
              <w:pStyle w:val="aa"/>
              <w:shd w:val="clear" w:color="auto" w:fill="FFFF99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027D8D1E" w14:textId="77777777" w:rsidR="005B4C3A" w:rsidRDefault="005B4C3A" w:rsidP="00DE0779">
            <w:pPr>
              <w:pStyle w:val="aa"/>
              <w:shd w:val="clear" w:color="auto" w:fill="FFFF99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259B6F92" w14:textId="77777777" w:rsidR="005B4C3A" w:rsidRDefault="005B4C3A" w:rsidP="00DE0779">
            <w:pPr>
              <w:pStyle w:val="aa"/>
              <w:shd w:val="clear" w:color="auto" w:fill="FFFF99"/>
            </w:pPr>
            <w:r>
              <w:rPr>
                <w:color w:val="000000"/>
              </w:rPr>
              <w:t xml:space="preserve">            Copyright (c) Sung-Kong-Hoe Univisity. All rights reserved.</w:t>
            </w:r>
          </w:p>
          <w:p w14:paraId="57140C4E" w14:textId="77777777" w:rsidR="005B4C3A" w:rsidRDefault="005B4C3A" w:rsidP="00DE0779">
            <w:pPr>
              <w:pStyle w:val="aa"/>
              <w:shd w:val="clear" w:color="auto" w:fill="FFFF99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3728FC21" w14:textId="77777777" w:rsidR="005B4C3A" w:rsidRDefault="005B4C3A" w:rsidP="00DE0779">
            <w:pPr>
              <w:pStyle w:val="aa"/>
              <w:shd w:val="clear" w:color="auto" w:fill="FFFF99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3A5D5821" w14:textId="77777777" w:rsidR="005B4C3A" w:rsidRDefault="005B4C3A" w:rsidP="005B4C3A">
            <w:pPr>
              <w:pStyle w:val="aa"/>
            </w:pP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  <w:r>
              <w:rPr>
                <w:color w:val="000000"/>
              </w:rPr>
              <w:t xml:space="preserve">        </w:t>
            </w:r>
          </w:p>
          <w:p w14:paraId="2A0AB12C" w14:textId="77777777" w:rsidR="005B4C3A" w:rsidRDefault="005B4C3A" w:rsidP="005B4C3A">
            <w:pPr>
              <w:pStyle w:val="aa"/>
            </w:pPr>
          </w:p>
          <w:p w14:paraId="773BADE3" w14:textId="77777777" w:rsidR="005B4C3A" w:rsidRDefault="005B4C3A" w:rsidP="005B4C3A">
            <w:pPr>
              <w:pStyle w:val="aa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478AD38D" w14:textId="77777777" w:rsidR="005B4C3A" w:rsidRDefault="005B4C3A" w:rsidP="005B4C3A">
            <w:pPr>
              <w:pStyle w:val="aa"/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324111E6" w14:textId="4AEE0AAE" w:rsidR="00CE7F85" w:rsidRPr="00EE4DD9" w:rsidRDefault="00CE7F85" w:rsidP="005B4C3A">
            <w:pPr>
              <w:pStyle w:val="aa"/>
              <w:rPr>
                <w:spacing w:val="-8"/>
              </w:rPr>
            </w:pPr>
          </w:p>
        </w:tc>
      </w:tr>
    </w:tbl>
    <w:p w14:paraId="20551DA3" w14:textId="77777777" w:rsidR="00F147FE" w:rsidRDefault="00F147FE" w:rsidP="00580EED"/>
    <w:p w14:paraId="2924769B" w14:textId="1982F8F6" w:rsidR="005B4C3A" w:rsidRDefault="005B4C3A" w:rsidP="00580EED"/>
    <w:p w14:paraId="2C216DED" w14:textId="7BDAAC6E" w:rsidR="005B4C3A" w:rsidRDefault="005B4C3A" w:rsidP="00580EED"/>
    <w:p w14:paraId="0F15E117" w14:textId="448FCFDC" w:rsidR="005A751B" w:rsidRDefault="005A751B" w:rsidP="00580EED"/>
    <w:p w14:paraId="5C26018A" w14:textId="5B8F06EB" w:rsidR="005A751B" w:rsidRDefault="005A751B" w:rsidP="005A751B">
      <w:pPr>
        <w:pStyle w:val="3"/>
      </w:pPr>
      <w:r w:rsidRPr="005A751B">
        <w:lastRenderedPageBreak/>
        <w:t>http://localhost:8088/03/news17.html</w:t>
      </w:r>
    </w:p>
    <w:p w14:paraId="3FAE67FA" w14:textId="3F3DF16E" w:rsidR="007A0591" w:rsidRDefault="005A751B" w:rsidP="00580EED">
      <w:r>
        <w:rPr>
          <w:noProof/>
        </w:rPr>
        <w:drawing>
          <wp:inline distT="0" distB="0" distL="0" distR="0" wp14:anchorId="4663DCA8" wp14:editId="5DC579B3">
            <wp:extent cx="6645910" cy="760857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0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2D2F1" w14:textId="77777777" w:rsidR="00B028BB" w:rsidRDefault="00B028BB" w:rsidP="00580EED"/>
    <w:p w14:paraId="45B3AF87" w14:textId="77777777" w:rsidR="00B028BB" w:rsidRDefault="00B028BB" w:rsidP="00580EED"/>
    <w:p w14:paraId="049777D8" w14:textId="77777777" w:rsidR="007A0591" w:rsidRDefault="007A0591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41DD48AC" w14:textId="49E06132" w:rsidR="007A0591" w:rsidRDefault="007A0591" w:rsidP="00B028BB">
      <w:pPr>
        <w:pStyle w:val="3"/>
      </w:pPr>
      <w:r>
        <w:rPr>
          <w:rFonts w:hint="eastAsia"/>
        </w:rPr>
        <w:lastRenderedPageBreak/>
        <w:t>03/news</w:t>
      </w:r>
      <w:r>
        <w:t>1</w:t>
      </w:r>
      <w:r w:rsidR="005A751B">
        <w:t>8</w:t>
      </w:r>
      <w:r>
        <w:t>html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A0591" w:rsidRPr="00EE4DD9" w14:paraId="68D2ED1A" w14:textId="77777777" w:rsidTr="005837BF">
        <w:tc>
          <w:tcPr>
            <w:tcW w:w="10456" w:type="dxa"/>
          </w:tcPr>
          <w:p w14:paraId="70B690C8" w14:textId="77777777" w:rsidR="00DE0779" w:rsidRDefault="00DE0779" w:rsidP="00DE0779">
            <w:pPr>
              <w:pStyle w:val="aa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26DD2E56" w14:textId="77777777" w:rsidR="00DE0779" w:rsidRDefault="00DE0779" w:rsidP="00DE0779">
            <w:pPr>
              <w:pStyle w:val="aa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0E475F74" w14:textId="77777777" w:rsidR="00DE0779" w:rsidRDefault="00DE0779" w:rsidP="00DE0779">
            <w:pPr>
              <w:pStyle w:val="aa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6325A02F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357F0A02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65AFCDE2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247A4B2B" w14:textId="76042B9A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div.container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margin-left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900px</w:t>
            </w:r>
            <w:r>
              <w:rPr>
                <w:color w:val="000000"/>
              </w:rPr>
              <w:t>; }</w:t>
            </w:r>
          </w:p>
          <w:p w14:paraId="02A271F6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border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1px solid 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line-height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180%</w:t>
            </w:r>
            <w:r>
              <w:rPr>
                <w:color w:val="000000"/>
              </w:rPr>
              <w:t>; }</w:t>
            </w:r>
          </w:p>
          <w:p w14:paraId="2CFAACD4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td:nth-child(1)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15%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vertical-align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top</w:t>
            </w:r>
            <w:r>
              <w:rPr>
                <w:color w:val="000000"/>
              </w:rPr>
              <w:t xml:space="preserve">; }        </w:t>
            </w:r>
          </w:p>
          <w:p w14:paraId="27C51F48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td:nth-child(2)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85%</w:t>
            </w:r>
            <w:r>
              <w:rPr>
                <w:color w:val="000000"/>
              </w:rPr>
              <w:t>; }</w:t>
            </w:r>
          </w:p>
          <w:p w14:paraId="504DC49A" w14:textId="152CE111" w:rsidR="00DE0779" w:rsidRDefault="00DE0779" w:rsidP="0087291D">
            <w:pPr>
              <w:pStyle w:val="aa"/>
              <w:shd w:val="clear" w:color="auto" w:fill="FFFFCC"/>
            </w:pPr>
            <w:r>
              <w:rPr>
                <w:color w:val="000000"/>
              </w:rPr>
              <w:t xml:space="preserve">        </w:t>
            </w:r>
            <w:r w:rsidR="00D23826">
              <w:rPr>
                <w:color w:val="3F7F7F"/>
              </w:rPr>
              <w:t>img {</w:t>
            </w:r>
            <w:r>
              <w:rPr>
                <w:color w:val="000000"/>
              </w:rPr>
              <w:t xml:space="preserve"> </w:t>
            </w:r>
            <w:r>
              <w:rPr>
                <w:color w:val="7F007F"/>
              </w:rPr>
              <w:t>float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left</w:t>
            </w:r>
            <w:r>
              <w:rPr>
                <w:color w:val="000000"/>
              </w:rPr>
              <w:t xml:space="preserve">; </w:t>
            </w:r>
            <w:r w:rsidR="00C47CF5">
              <w:rPr>
                <w:color w:val="7F007F"/>
              </w:rPr>
              <w:t>margin-right: 10px; margin-bottom: 2px;</w:t>
            </w:r>
            <w:r>
              <w:rPr>
                <w:color w:val="000000"/>
              </w:rPr>
              <w:t xml:space="preserve"> }</w:t>
            </w:r>
          </w:p>
          <w:p w14:paraId="527C31AB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div.menu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background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linear-gradient(#eee, #ccc)</w:t>
            </w:r>
            <w:r>
              <w:rPr>
                <w:color w:val="000000"/>
              </w:rPr>
              <w:t xml:space="preserve">; </w:t>
            </w:r>
          </w:p>
          <w:p w14:paraId="018A5247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        </w:t>
            </w:r>
            <w:r>
              <w:rPr>
                <w:color w:val="7F007F"/>
              </w:rPr>
              <w:t>font-weight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bold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12px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border-radius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8px</w:t>
            </w:r>
            <w:r>
              <w:rPr>
                <w:color w:val="000000"/>
              </w:rPr>
              <w:t>; }</w:t>
            </w:r>
          </w:p>
          <w:p w14:paraId="32832983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div.menu span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50px</w:t>
            </w:r>
            <w:r>
              <w:rPr>
                <w:color w:val="000000"/>
              </w:rPr>
              <w:t>; }</w:t>
            </w:r>
          </w:p>
          <w:p w14:paraId="6CDC5783" w14:textId="77777777" w:rsidR="00DE0779" w:rsidRDefault="00DE0779" w:rsidP="00DE0779">
            <w:pPr>
              <w:pStyle w:val="aa"/>
              <w:shd w:val="clear" w:color="auto" w:fill="FFFF99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div.footer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border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1px solid 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30px 10px</w:t>
            </w:r>
            <w:r>
              <w:rPr>
                <w:color w:val="000000"/>
              </w:rPr>
              <w:t>; }</w:t>
            </w:r>
          </w:p>
          <w:p w14:paraId="5C162886" w14:textId="35CAB87D" w:rsidR="00DE0779" w:rsidRDefault="00DE0779" w:rsidP="00DE0779">
            <w:pPr>
              <w:pStyle w:val="aa"/>
              <w:shd w:val="clear" w:color="auto" w:fill="FFFF99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 xml:space="preserve">div.footer </w:t>
            </w:r>
            <w:r w:rsidR="00D23826">
              <w:rPr>
                <w:color w:val="3F7F7F"/>
              </w:rPr>
              <w:t>img {</w:t>
            </w:r>
            <w:r>
              <w:rPr>
                <w:color w:val="000000"/>
              </w:rPr>
              <w:t xml:space="preserve">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20px</w:t>
            </w:r>
            <w:r>
              <w:rPr>
                <w:color w:val="000000"/>
              </w:rPr>
              <w:t>; }</w:t>
            </w:r>
          </w:p>
          <w:p w14:paraId="591D7C83" w14:textId="77777777" w:rsidR="00DE0779" w:rsidRDefault="00DE0779" w:rsidP="00DE0779">
            <w:pPr>
              <w:pStyle w:val="aa"/>
              <w:shd w:val="clear" w:color="auto" w:fill="FFFF99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div.footer div:nth-child(2)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font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 xml:space="preserve">normal 9pt </w:t>
            </w:r>
            <w:r>
              <w:rPr>
                <w:rFonts w:hint="eastAsia"/>
                <w:color w:val="2A00E1"/>
              </w:rPr>
              <w:t>굴림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color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#666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margin-top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10px</w:t>
            </w:r>
            <w:r>
              <w:rPr>
                <w:color w:val="000000"/>
              </w:rPr>
              <w:t>; }</w:t>
            </w:r>
          </w:p>
          <w:p w14:paraId="5B3E93A4" w14:textId="77777777" w:rsidR="00DE0779" w:rsidRDefault="00DE0779" w:rsidP="00DE0779">
            <w:pPr>
              <w:pStyle w:val="aa"/>
              <w:shd w:val="clear" w:color="auto" w:fill="FFFF99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div.footer div:nth-child(3)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font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normal 9pt arial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color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#aaa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margin-top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10px</w:t>
            </w:r>
            <w:r>
              <w:rPr>
                <w:color w:val="000000"/>
              </w:rPr>
              <w:t xml:space="preserve">; }        </w:t>
            </w:r>
          </w:p>
          <w:p w14:paraId="0AB2E38E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0BD0846C" w14:textId="77777777" w:rsidR="00DE0779" w:rsidRDefault="00DE0779" w:rsidP="00DE0779">
            <w:pPr>
              <w:pStyle w:val="aa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5974E1CC" w14:textId="77777777" w:rsidR="00DE0779" w:rsidRDefault="00DE0779" w:rsidP="00DE0779">
            <w:pPr>
              <w:pStyle w:val="aa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740742A5" w14:textId="77777777" w:rsidR="00DE0779" w:rsidRDefault="00DE0779" w:rsidP="00DE0779">
            <w:pPr>
              <w:pStyle w:val="aa"/>
            </w:pPr>
          </w:p>
          <w:p w14:paraId="5594B797" w14:textId="77777777" w:rsidR="00DE0779" w:rsidRDefault="00DE0779" w:rsidP="00DE0779">
            <w:pPr>
              <w:pStyle w:val="aa"/>
            </w:pPr>
            <w:r>
              <w:t>&lt;</w:t>
            </w:r>
            <w:r>
              <w:rPr>
                <w:color w:val="3F7F7F"/>
              </w:rPr>
              <w:t>div</w:t>
            </w:r>
            <w:r>
              <w:t xml:space="preserve"> </w:t>
            </w:r>
            <w:r>
              <w:rPr>
                <w:color w:val="7F007F"/>
              </w:rPr>
              <w:t>class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"container"</w:t>
            </w:r>
            <w:r>
              <w:t>&gt;</w:t>
            </w:r>
          </w:p>
          <w:p w14:paraId="4553FB3D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 xml:space="preserve"> </w:t>
            </w:r>
            <w:r>
              <w:rPr>
                <w:color w:val="7F007F"/>
              </w:rPr>
              <w:t>class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"menu"</w:t>
            </w:r>
            <w:r>
              <w:t>&gt;</w:t>
            </w:r>
          </w:p>
          <w:p w14:paraId="41DA35C4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뉴스홈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6B4D7B8A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속보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16894716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정치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2B78C47A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경제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5316399C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사회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16AD05D8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생활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문화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06C5DFBA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세계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70249525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color w:val="000000"/>
              </w:rPr>
              <w:t>IT/</w:t>
            </w:r>
            <w:r>
              <w:rPr>
                <w:rFonts w:hint="eastAsia"/>
                <w:color w:val="000000"/>
              </w:rPr>
              <w:t>과학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467A9D95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68FC41C1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table</w:t>
            </w:r>
            <w:r>
              <w:t>&gt;</w:t>
            </w:r>
          </w:p>
          <w:p w14:paraId="30738725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5B145DD9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37612BA5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h3</w:t>
            </w:r>
            <w:r>
              <w:t>&gt;</w:t>
            </w:r>
            <w:r>
              <w:rPr>
                <w:color w:val="000000"/>
              </w:rPr>
              <w:t>IT/</w:t>
            </w:r>
            <w:r>
              <w:rPr>
                <w:rFonts w:hint="eastAsia"/>
                <w:color w:val="000000"/>
              </w:rPr>
              <w:t>과학</w:t>
            </w:r>
            <w:r>
              <w:t>&lt;/</w:t>
            </w:r>
            <w:r>
              <w:rPr>
                <w:color w:val="3F7F7F"/>
              </w:rPr>
              <w:t>h3</w:t>
            </w:r>
            <w:r>
              <w:t>&gt;</w:t>
            </w:r>
          </w:p>
          <w:p w14:paraId="25D41C4E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hr</w:t>
            </w:r>
            <w:r>
              <w:t xml:space="preserve"> /&gt;</w:t>
            </w:r>
          </w:p>
          <w:p w14:paraId="554E9B20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모바일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3A1FCB5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인터넷</w:t>
            </w:r>
            <w:r>
              <w:rPr>
                <w:color w:val="000000"/>
              </w:rPr>
              <w:t>/SNS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8687CAD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통신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뉴미디어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B83D948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color w:val="000000"/>
              </w:rPr>
              <w:t>IT</w:t>
            </w:r>
            <w:r>
              <w:rPr>
                <w:rFonts w:hint="eastAsia"/>
                <w:color w:val="000000"/>
              </w:rPr>
              <w:t>일반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C33703B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보안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해킹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C654F70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컴퓨터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5A56AE1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게임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리뷰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60228DC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과학일반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BE641B5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7B73A906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>&gt;</w:t>
            </w:r>
            <w:r>
              <w:rPr>
                <w:color w:val="000000"/>
              </w:rPr>
              <w:t xml:space="preserve">                </w:t>
            </w:r>
          </w:p>
          <w:p w14:paraId="1F283727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64D8A344" w14:textId="0853BF4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img</w:t>
            </w:r>
            <w:r>
              <w:t xml:space="preserve"> </w:t>
            </w:r>
            <w:r>
              <w:rPr>
                <w:color w:val="7F007F"/>
              </w:rPr>
              <w:t>src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"/images/html5.png"</w:t>
            </w:r>
            <w:r>
              <w:t xml:space="preserve"> /&gt;</w:t>
            </w:r>
          </w:p>
          <w:p w14:paraId="65FC4835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A6B17A9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</w:p>
          <w:p w14:paraId="19777248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</w:p>
          <w:p w14:paraId="1667FD5D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2E6F9E05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B0DF95D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2242C91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30CE90F7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7F9C28D8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24D7F3DC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</w:p>
          <w:p w14:paraId="0BB30F79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6F65528C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D1CAA8A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FC73657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</w:p>
          <w:p w14:paraId="487C8903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6CA11706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7AFD2056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BCE7774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AC992DB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lastRenderedPageBreak/>
              <w:t xml:space="preserve">        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</w:p>
          <w:p w14:paraId="42139CBF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</w:p>
          <w:p w14:paraId="05712647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60D631EE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44663E3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B72A892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</w:t>
            </w:r>
          </w:p>
          <w:p w14:paraId="28B9D038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      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</w:p>
          <w:p w14:paraId="7B75AC76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6C662CF1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6D6FFFB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126FF5A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</w:p>
          <w:p w14:paraId="701ED7E4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전문업체들은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</w:p>
          <w:p w14:paraId="6A4D2882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2D17E59C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8D0581C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BD0D3C2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55588C0C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410188A4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</w:p>
          <w:p w14:paraId="72E3E513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2BD80084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898901D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  <w:r>
              <w:rPr>
                <w:color w:val="000000"/>
              </w:rPr>
              <w:t xml:space="preserve">                </w:t>
            </w:r>
          </w:p>
          <w:p w14:paraId="2FDD58F1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59A9D610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table</w:t>
            </w:r>
            <w:r>
              <w:t>&gt;</w:t>
            </w:r>
          </w:p>
          <w:p w14:paraId="63860CB6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 xml:space="preserve"> </w:t>
            </w:r>
            <w:r>
              <w:rPr>
                <w:color w:val="7F007F"/>
              </w:rPr>
              <w:t>class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"footer"</w:t>
            </w:r>
            <w:r>
              <w:t>&gt;</w:t>
            </w:r>
          </w:p>
          <w:p w14:paraId="28A28759" w14:textId="46E3EA63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a</w:t>
            </w:r>
            <w:r>
              <w:t xml:space="preserve"> </w:t>
            </w:r>
            <w:r>
              <w:rPr>
                <w:color w:val="7F007F"/>
              </w:rPr>
              <w:t>href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"http://www.skhu.ac.kr"</w:t>
            </w:r>
            <w:r>
              <w:t>&gt;&lt;</w:t>
            </w:r>
            <w:r>
              <w:rPr>
                <w:color w:val="3F7F7F"/>
              </w:rPr>
              <w:t>img</w:t>
            </w:r>
            <w:r>
              <w:t xml:space="preserve"> </w:t>
            </w:r>
            <w:r>
              <w:rPr>
                <w:color w:val="7F007F"/>
              </w:rPr>
              <w:t>src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"/images/skhu.jpg"</w:t>
            </w:r>
            <w:r>
              <w:t xml:space="preserve"> /&gt;&lt;/</w:t>
            </w:r>
            <w:r>
              <w:rPr>
                <w:color w:val="3F7F7F"/>
              </w:rPr>
              <w:t>a</w:t>
            </w:r>
            <w:r>
              <w:t>&gt;</w:t>
            </w:r>
          </w:p>
          <w:p w14:paraId="7E2F2404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7185A09D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152-716 </w:t>
            </w:r>
            <w:r>
              <w:rPr>
                <w:rFonts w:hint="eastAsia"/>
                <w:color w:val="000000"/>
              </w:rPr>
              <w:t>서울시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구로구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연동로</w:t>
            </w:r>
            <w:r>
              <w:rPr>
                <w:color w:val="000000"/>
              </w:rPr>
              <w:t xml:space="preserve"> 320 / </w:t>
            </w:r>
            <w:r>
              <w:rPr>
                <w:rFonts w:hint="eastAsia"/>
                <w:color w:val="000000"/>
              </w:rPr>
              <w:t>지하철</w:t>
            </w:r>
            <w:r>
              <w:rPr>
                <w:color w:val="000000"/>
              </w:rPr>
              <w:t xml:space="preserve"> 1.7</w:t>
            </w:r>
            <w:r>
              <w:rPr>
                <w:rFonts w:hint="eastAsia"/>
                <w:color w:val="000000"/>
              </w:rPr>
              <w:t>호선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온수</w:t>
            </w:r>
            <w:r>
              <w:rPr>
                <w:color w:val="000000"/>
              </w:rPr>
              <w:t>(</w:t>
            </w:r>
            <w:r>
              <w:rPr>
                <w:rFonts w:hint="eastAsia"/>
                <w:color w:val="000000"/>
              </w:rPr>
              <w:t>성공회대입구</w:t>
            </w:r>
            <w:r>
              <w:rPr>
                <w:color w:val="000000"/>
              </w:rPr>
              <w:t>)</w:t>
            </w:r>
            <w:r>
              <w:rPr>
                <w:rFonts w:hint="eastAsia"/>
                <w:color w:val="000000"/>
              </w:rPr>
              <w:t>역</w:t>
            </w:r>
            <w:r>
              <w:rPr>
                <w:color w:val="000000"/>
              </w:rPr>
              <w:t xml:space="preserve"> 02-2610-4114</w:t>
            </w:r>
          </w:p>
          <w:p w14:paraId="2E6FAE48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0D7DD4C1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2F57A65D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    Copyright (c) Sung-Kong-Hoe Univisity. All rights reserved.</w:t>
            </w:r>
          </w:p>
          <w:p w14:paraId="509604BE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2640C764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1E2DFD0E" w14:textId="77777777" w:rsidR="00DE0779" w:rsidRDefault="00DE0779" w:rsidP="00DE0779">
            <w:pPr>
              <w:pStyle w:val="aa"/>
            </w:pP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6551BEA0" w14:textId="77777777" w:rsidR="00DE0779" w:rsidRDefault="00DE0779" w:rsidP="00DE0779">
            <w:pPr>
              <w:pStyle w:val="aa"/>
            </w:pPr>
            <w:r>
              <w:rPr>
                <w:color w:val="000000"/>
              </w:rPr>
              <w:t xml:space="preserve">    </w:t>
            </w:r>
          </w:p>
          <w:p w14:paraId="0C0AF757" w14:textId="77777777" w:rsidR="00DE0779" w:rsidRDefault="00DE0779" w:rsidP="00DE0779">
            <w:pPr>
              <w:pStyle w:val="aa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1BBF77B6" w14:textId="77777777" w:rsidR="00DE0779" w:rsidRDefault="00DE0779" w:rsidP="00DE0779">
            <w:pPr>
              <w:pStyle w:val="aa"/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7656539F" w14:textId="77777777" w:rsidR="007A0591" w:rsidRPr="00EE4DD9" w:rsidRDefault="007A0591" w:rsidP="00DE0779">
            <w:pPr>
              <w:pStyle w:val="aa"/>
              <w:rPr>
                <w:spacing w:val="-8"/>
              </w:rPr>
            </w:pPr>
          </w:p>
        </w:tc>
      </w:tr>
    </w:tbl>
    <w:p w14:paraId="35313DDF" w14:textId="2E94268B" w:rsidR="007A0591" w:rsidRDefault="007A0591" w:rsidP="00580EED"/>
    <w:p w14:paraId="18CE854D" w14:textId="7C9BF5FE" w:rsidR="00D03B53" w:rsidRDefault="00A824BD" w:rsidP="00A824BD">
      <w:pPr>
        <w:pStyle w:val="3"/>
      </w:pPr>
      <w:r w:rsidRPr="00A824BD">
        <w:t xml:space="preserve">font: normal 9pt </w:t>
      </w:r>
      <w:r w:rsidRPr="00A824BD">
        <w:t>굴림</w:t>
      </w:r>
      <w:r w:rsidRPr="00A824BD">
        <w:t>;</w:t>
      </w:r>
    </w:p>
    <w:p w14:paraId="3B453AFA" w14:textId="4CC052C4" w:rsidR="00A824BD" w:rsidRDefault="00A824BD" w:rsidP="00A824BD">
      <w:r>
        <w:t xml:space="preserve">9pt </w:t>
      </w:r>
      <w:r>
        <w:rPr>
          <w:rFonts w:hint="eastAsia"/>
        </w:rPr>
        <w:t>크기의 굴림 폰트를 적용하는 서식이다.</w:t>
      </w:r>
    </w:p>
    <w:p w14:paraId="0934127B" w14:textId="6E6BDA7E" w:rsidR="00A824BD" w:rsidRDefault="00A824BD" w:rsidP="00A824BD"/>
    <w:p w14:paraId="3AA9FB1A" w14:textId="77777777" w:rsidR="00A824BD" w:rsidRDefault="00A824BD" w:rsidP="00A824BD"/>
    <w:p w14:paraId="140B157C" w14:textId="77777777" w:rsidR="00A824BD" w:rsidRPr="00A824BD" w:rsidRDefault="00A824BD" w:rsidP="00A824BD"/>
    <w:p w14:paraId="27E8970B" w14:textId="08AC20E5" w:rsidR="00A824BD" w:rsidRDefault="00030AB5" w:rsidP="00030AB5">
      <w:pPr>
        <w:pStyle w:val="3"/>
      </w:pPr>
      <w:r w:rsidRPr="00030AB5">
        <w:lastRenderedPageBreak/>
        <w:t>http://localhost:8088/03/news18.html</w:t>
      </w:r>
    </w:p>
    <w:p w14:paraId="51183D0F" w14:textId="3B07A96B" w:rsidR="00D03B53" w:rsidRDefault="003167DD" w:rsidP="00580EED">
      <w:r>
        <w:rPr>
          <w:noProof/>
        </w:rPr>
        <w:drawing>
          <wp:inline distT="0" distB="0" distL="0" distR="0" wp14:anchorId="2FFB4C35" wp14:editId="280ED229">
            <wp:extent cx="6645910" cy="8145145"/>
            <wp:effectExtent l="0" t="0" r="254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4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5CCE" w14:textId="77777777" w:rsidR="00D03B53" w:rsidRDefault="00D03B53" w:rsidP="00580EED"/>
    <w:p w14:paraId="04FD37D7" w14:textId="77777777" w:rsidR="00D03B53" w:rsidRDefault="00D03B53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0153F220" w14:textId="44C2993B" w:rsidR="00D03B53" w:rsidRDefault="00D03B53" w:rsidP="00C84E93">
      <w:pPr>
        <w:pStyle w:val="3"/>
      </w:pPr>
      <w:r>
        <w:rPr>
          <w:rFonts w:hint="eastAsia"/>
        </w:rPr>
        <w:lastRenderedPageBreak/>
        <w:t>03/news</w:t>
      </w:r>
      <w:r w:rsidR="00030AB5">
        <w:t>19.</w:t>
      </w:r>
      <w:r w:rsidR="00030AB5">
        <w:rPr>
          <w:rFonts w:hint="eastAsia"/>
        </w:rPr>
        <w:t>h</w:t>
      </w:r>
      <w:r w:rsidR="00030AB5">
        <w:t>tml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03B53" w:rsidRPr="00EE4DD9" w14:paraId="5D54C4B9" w14:textId="77777777" w:rsidTr="005837BF">
        <w:tc>
          <w:tcPr>
            <w:tcW w:w="10456" w:type="dxa"/>
          </w:tcPr>
          <w:p w14:paraId="04B522A8" w14:textId="77777777" w:rsidR="002901CD" w:rsidRDefault="002901CD" w:rsidP="002901CD">
            <w:pPr>
              <w:pStyle w:val="aa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33FF2860" w14:textId="77777777" w:rsidR="002901CD" w:rsidRDefault="002901CD" w:rsidP="002901CD">
            <w:pPr>
              <w:pStyle w:val="aa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5EBCBE32" w14:textId="77777777" w:rsidR="002901CD" w:rsidRDefault="002901CD" w:rsidP="002901CD">
            <w:pPr>
              <w:pStyle w:val="aa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09D95D68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72E11F11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4171C989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454D5813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</w:t>
            </w:r>
            <w:r>
              <w:rPr>
                <w:color w:val="000000"/>
              </w:rPr>
              <w:tab/>
            </w:r>
            <w:r>
              <w:rPr>
                <w:color w:val="3F7F7F"/>
              </w:rPr>
              <w:t>div.container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margin-left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900px</w:t>
            </w:r>
            <w:r>
              <w:rPr>
                <w:color w:val="000000"/>
              </w:rPr>
              <w:t>; }</w:t>
            </w:r>
          </w:p>
          <w:p w14:paraId="4338996F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line-height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180%</w:t>
            </w:r>
            <w:r>
              <w:rPr>
                <w:color w:val="000000"/>
              </w:rPr>
              <w:t>; }</w:t>
            </w:r>
          </w:p>
          <w:p w14:paraId="6D630A91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td:nth-child(1)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15%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vertical-align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top</w:t>
            </w:r>
            <w:r>
              <w:rPr>
                <w:color w:val="000000"/>
              </w:rPr>
              <w:t xml:space="preserve">; </w:t>
            </w:r>
            <w:r w:rsidRPr="002901CD">
              <w:rPr>
                <w:color w:val="7F007F"/>
                <w:highlight w:val="yellow"/>
              </w:rPr>
              <w:t>border-right</w:t>
            </w:r>
            <w:r w:rsidRPr="002901CD">
              <w:rPr>
                <w:color w:val="000000"/>
                <w:highlight w:val="yellow"/>
              </w:rPr>
              <w:t xml:space="preserve">: </w:t>
            </w:r>
            <w:r w:rsidRPr="002901CD">
              <w:rPr>
                <w:color w:val="2A00E1"/>
                <w:highlight w:val="yellow"/>
              </w:rPr>
              <w:t>1px solid #ddd</w:t>
            </w:r>
            <w:r w:rsidRPr="002901CD">
              <w:rPr>
                <w:color w:val="000000"/>
                <w:highlight w:val="yellow"/>
              </w:rPr>
              <w:t>;</w:t>
            </w:r>
            <w:r>
              <w:rPr>
                <w:color w:val="000000"/>
              </w:rPr>
              <w:t xml:space="preserve"> }        </w:t>
            </w:r>
          </w:p>
          <w:p w14:paraId="0B995550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td:nth-child(2)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85%</w:t>
            </w:r>
            <w:r>
              <w:rPr>
                <w:color w:val="000000"/>
              </w:rPr>
              <w:t>; }</w:t>
            </w:r>
          </w:p>
          <w:p w14:paraId="146AA2A0" w14:textId="55B974F3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</w:t>
            </w:r>
            <w:r w:rsidR="00D23826">
              <w:rPr>
                <w:color w:val="3F7F7F"/>
              </w:rPr>
              <w:t>img {</w:t>
            </w:r>
            <w:r>
              <w:rPr>
                <w:color w:val="000000"/>
              </w:rPr>
              <w:t xml:space="preserve"> </w:t>
            </w:r>
            <w:r>
              <w:rPr>
                <w:color w:val="7F007F"/>
              </w:rPr>
              <w:t>float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left</w:t>
            </w:r>
            <w:r>
              <w:rPr>
                <w:color w:val="000000"/>
              </w:rPr>
              <w:t xml:space="preserve">; </w:t>
            </w:r>
            <w:r w:rsidR="00C47CF5">
              <w:rPr>
                <w:color w:val="7F007F"/>
              </w:rPr>
              <w:t>margin-right: 10px; margin-bottom: 2px;</w:t>
            </w:r>
            <w:r>
              <w:rPr>
                <w:color w:val="000000"/>
              </w:rPr>
              <w:t xml:space="preserve"> }</w:t>
            </w:r>
          </w:p>
          <w:p w14:paraId="59ED8F51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div.menu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background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linear-gradient(#eee, #ccc)</w:t>
            </w:r>
            <w:r>
              <w:rPr>
                <w:color w:val="000000"/>
              </w:rPr>
              <w:t xml:space="preserve">; </w:t>
            </w:r>
          </w:p>
          <w:p w14:paraId="09A0034D" w14:textId="5528A3D2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     </w:t>
            </w:r>
            <w:r w:rsidR="00C5769C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 </w:t>
            </w:r>
            <w:r>
              <w:rPr>
                <w:color w:val="7F007F"/>
              </w:rPr>
              <w:t>font-weight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bold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12px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border-radius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8px</w:t>
            </w:r>
            <w:r>
              <w:rPr>
                <w:color w:val="000000"/>
              </w:rPr>
              <w:t>; }</w:t>
            </w:r>
          </w:p>
          <w:p w14:paraId="5AAB5186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div.menu span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50px</w:t>
            </w:r>
            <w:r>
              <w:rPr>
                <w:color w:val="000000"/>
              </w:rPr>
              <w:t>; }</w:t>
            </w:r>
          </w:p>
          <w:p w14:paraId="7963767D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div.footer</w:t>
            </w:r>
            <w:r>
              <w:rPr>
                <w:color w:val="000000"/>
              </w:rPr>
              <w:t xml:space="preserve"> { </w:t>
            </w:r>
            <w:r w:rsidRPr="002901CD">
              <w:rPr>
                <w:color w:val="7F007F"/>
                <w:highlight w:val="yellow"/>
              </w:rPr>
              <w:t>border-top</w:t>
            </w:r>
            <w:r w:rsidRPr="002901CD">
              <w:rPr>
                <w:color w:val="000000"/>
                <w:highlight w:val="yellow"/>
              </w:rPr>
              <w:t xml:space="preserve">: </w:t>
            </w:r>
            <w:r w:rsidRPr="002901CD">
              <w:rPr>
                <w:color w:val="2A00E1"/>
                <w:highlight w:val="yellow"/>
              </w:rPr>
              <w:t>1px solid #ddd</w:t>
            </w:r>
            <w:r w:rsidRPr="002901CD">
              <w:rPr>
                <w:color w:val="000000"/>
                <w:highlight w:val="yellow"/>
              </w:rPr>
              <w:t>;</w:t>
            </w:r>
            <w:r>
              <w:rPr>
                <w:color w:val="000000"/>
              </w:rPr>
              <w:t xml:space="preserve">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30px 10px</w:t>
            </w:r>
            <w:r>
              <w:rPr>
                <w:color w:val="000000"/>
              </w:rPr>
              <w:t>; }</w:t>
            </w:r>
          </w:p>
          <w:p w14:paraId="77C5A06E" w14:textId="7E283555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 xml:space="preserve">div.footer </w:t>
            </w:r>
            <w:r w:rsidR="00D23826">
              <w:rPr>
                <w:color w:val="3F7F7F"/>
              </w:rPr>
              <w:t>img {</w:t>
            </w:r>
            <w:r>
              <w:rPr>
                <w:color w:val="000000"/>
              </w:rPr>
              <w:t xml:space="preserve">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20px</w:t>
            </w:r>
            <w:r>
              <w:rPr>
                <w:color w:val="000000"/>
              </w:rPr>
              <w:t>; }</w:t>
            </w:r>
          </w:p>
          <w:p w14:paraId="73A88216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div.footer div:nth-child(2)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font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 xml:space="preserve">normal 9pt </w:t>
            </w:r>
            <w:r>
              <w:rPr>
                <w:rFonts w:hint="eastAsia"/>
                <w:color w:val="2A00E1"/>
              </w:rPr>
              <w:t>굴림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color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#666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margin-top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10px</w:t>
            </w:r>
            <w:r>
              <w:rPr>
                <w:color w:val="000000"/>
              </w:rPr>
              <w:t>; }</w:t>
            </w:r>
          </w:p>
          <w:p w14:paraId="22937603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div.footer div:nth-child(3)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font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normal 9pt arial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color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#aaa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margin-top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10px</w:t>
            </w:r>
            <w:r>
              <w:rPr>
                <w:color w:val="000000"/>
              </w:rPr>
              <w:t xml:space="preserve">; }        </w:t>
            </w:r>
          </w:p>
          <w:p w14:paraId="0E2319D9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73A35B9E" w14:textId="77777777" w:rsidR="002901CD" w:rsidRDefault="002901CD" w:rsidP="002901CD">
            <w:pPr>
              <w:pStyle w:val="aa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5CFEA8AB" w14:textId="77777777" w:rsidR="002901CD" w:rsidRDefault="002901CD" w:rsidP="002901CD">
            <w:pPr>
              <w:pStyle w:val="aa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30999418" w14:textId="77777777" w:rsidR="002901CD" w:rsidRDefault="002901CD" w:rsidP="002901CD">
            <w:pPr>
              <w:pStyle w:val="aa"/>
            </w:pPr>
          </w:p>
          <w:p w14:paraId="0ED32CBF" w14:textId="77777777" w:rsidR="002901CD" w:rsidRDefault="002901CD" w:rsidP="002901CD">
            <w:pPr>
              <w:pStyle w:val="aa"/>
            </w:pPr>
            <w:r>
              <w:t>&lt;</w:t>
            </w:r>
            <w:r>
              <w:rPr>
                <w:color w:val="3F7F7F"/>
              </w:rPr>
              <w:t>div</w:t>
            </w:r>
            <w:r>
              <w:t xml:space="preserve"> </w:t>
            </w:r>
            <w:r>
              <w:rPr>
                <w:color w:val="7F007F"/>
              </w:rPr>
              <w:t>class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"container"</w:t>
            </w:r>
            <w:r>
              <w:t>&gt;</w:t>
            </w:r>
          </w:p>
          <w:p w14:paraId="56684E90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ab/>
            </w:r>
            <w:r>
              <w:t>&lt;</w:t>
            </w:r>
            <w:r>
              <w:rPr>
                <w:color w:val="3F7F7F"/>
              </w:rPr>
              <w:t>div</w:t>
            </w:r>
            <w:r>
              <w:t xml:space="preserve"> </w:t>
            </w:r>
            <w:r>
              <w:rPr>
                <w:color w:val="7F007F"/>
              </w:rPr>
              <w:t>class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"menu"</w:t>
            </w:r>
            <w:r>
              <w:t>&gt;</w:t>
            </w:r>
          </w:p>
          <w:p w14:paraId="7A9AC679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뉴스홈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1EBCF9D5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속보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52C92D2E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정치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0AD71E86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경제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79BAA1DD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사회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07E09B6B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생활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문화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4EB6FC5C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세계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5CFC40DE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color w:val="000000"/>
              </w:rPr>
              <w:t>IT/</w:t>
            </w:r>
            <w:r>
              <w:rPr>
                <w:rFonts w:hint="eastAsia"/>
                <w:color w:val="000000"/>
              </w:rPr>
              <w:t>과학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5451709F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535A53C9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table</w:t>
            </w:r>
            <w:r>
              <w:t>&gt;</w:t>
            </w:r>
          </w:p>
          <w:p w14:paraId="4B4D1F8F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68C08D1C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3DF2550C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h3</w:t>
            </w:r>
            <w:r>
              <w:t>&gt;</w:t>
            </w:r>
            <w:r>
              <w:rPr>
                <w:color w:val="000000"/>
              </w:rPr>
              <w:t>IT/</w:t>
            </w:r>
            <w:r>
              <w:rPr>
                <w:rFonts w:hint="eastAsia"/>
                <w:color w:val="000000"/>
              </w:rPr>
              <w:t>과학</w:t>
            </w:r>
            <w:r>
              <w:t>&lt;/</w:t>
            </w:r>
            <w:r>
              <w:rPr>
                <w:color w:val="3F7F7F"/>
              </w:rPr>
              <w:t>h3</w:t>
            </w:r>
            <w:r>
              <w:t>&gt;</w:t>
            </w:r>
          </w:p>
          <w:p w14:paraId="14B57A17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hr</w:t>
            </w:r>
            <w:r>
              <w:t xml:space="preserve"> /&gt;</w:t>
            </w:r>
          </w:p>
          <w:p w14:paraId="111977D6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모바일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916F80E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인터넷</w:t>
            </w:r>
            <w:r>
              <w:rPr>
                <w:color w:val="000000"/>
              </w:rPr>
              <w:t>/SNS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136E41D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통신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뉴미디어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1D9FAC2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color w:val="000000"/>
              </w:rPr>
              <w:t>IT</w:t>
            </w:r>
            <w:r>
              <w:rPr>
                <w:rFonts w:hint="eastAsia"/>
                <w:color w:val="000000"/>
              </w:rPr>
              <w:t>일반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275D698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보안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해킹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DB65132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컴퓨터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655CC0D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게임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리뷰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481BCF5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과학일반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03AB941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07E1B993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>&gt;</w:t>
            </w:r>
            <w:r>
              <w:rPr>
                <w:color w:val="000000"/>
              </w:rPr>
              <w:t xml:space="preserve">                </w:t>
            </w:r>
          </w:p>
          <w:p w14:paraId="7998F066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7B4B7B80" w14:textId="03AA6589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img</w:t>
            </w:r>
            <w:r>
              <w:t xml:space="preserve"> </w:t>
            </w:r>
            <w:r>
              <w:rPr>
                <w:color w:val="7F007F"/>
              </w:rPr>
              <w:t>src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"/images/html5.png"</w:t>
            </w:r>
            <w:r>
              <w:t xml:space="preserve"> /&gt;</w:t>
            </w:r>
          </w:p>
          <w:p w14:paraId="19CDE6D9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B1DC45D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</w:p>
          <w:p w14:paraId="1002D9BD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</w:p>
          <w:p w14:paraId="5867D2BE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220CADE0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B771E99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3DDC494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6DCB11F1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227C42E3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141ECD84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</w:p>
          <w:p w14:paraId="7CBF0CA1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485467DC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92147FF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CD4031D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</w:p>
          <w:p w14:paraId="2C884495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02BBC1D4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7807903E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5359D80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4E8158A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lastRenderedPageBreak/>
              <w:t xml:space="preserve">        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</w:p>
          <w:p w14:paraId="568F0109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</w:p>
          <w:p w14:paraId="47278F0F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53A815A7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2539463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B708950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</w:t>
            </w:r>
          </w:p>
          <w:p w14:paraId="7750728A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      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</w:p>
          <w:p w14:paraId="644705FA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13BD2CC0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B6A8EED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1F9F763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</w:p>
          <w:p w14:paraId="0D9449EA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전문업체들은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</w:p>
          <w:p w14:paraId="0CE44B49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2D28E89E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570B89D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0670FE4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2CD961CA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2A89528F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</w:p>
          <w:p w14:paraId="7130F90F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7ECFAEBB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06F2690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  <w:r>
              <w:rPr>
                <w:color w:val="000000"/>
              </w:rPr>
              <w:t xml:space="preserve">                </w:t>
            </w:r>
          </w:p>
          <w:p w14:paraId="432701B5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4A795AB7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table</w:t>
            </w:r>
            <w:r>
              <w:t>&gt;</w:t>
            </w:r>
          </w:p>
          <w:p w14:paraId="2C99FB3E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 xml:space="preserve"> </w:t>
            </w:r>
            <w:r>
              <w:rPr>
                <w:color w:val="7F007F"/>
              </w:rPr>
              <w:t>class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"footer"</w:t>
            </w:r>
            <w:r>
              <w:t>&gt;</w:t>
            </w:r>
          </w:p>
          <w:p w14:paraId="2A484E6B" w14:textId="6E281457" w:rsidR="002901CD" w:rsidRDefault="002901CD" w:rsidP="002901CD">
            <w:pPr>
              <w:pStyle w:val="aa"/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t>&lt;</w:t>
            </w:r>
            <w:r>
              <w:rPr>
                <w:color w:val="3F7F7F"/>
              </w:rPr>
              <w:t>a</w:t>
            </w:r>
            <w:r>
              <w:t xml:space="preserve"> </w:t>
            </w:r>
            <w:r>
              <w:rPr>
                <w:color w:val="7F007F"/>
              </w:rPr>
              <w:t>href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"http://www.skhu.ac.kr"</w:t>
            </w:r>
            <w:r>
              <w:t>&gt;&lt;</w:t>
            </w:r>
            <w:r>
              <w:rPr>
                <w:color w:val="3F7F7F"/>
              </w:rPr>
              <w:t>img</w:t>
            </w:r>
            <w:r>
              <w:t xml:space="preserve"> </w:t>
            </w:r>
            <w:r>
              <w:rPr>
                <w:color w:val="7F007F"/>
              </w:rPr>
              <w:t>src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"/images/skhu.jpg"</w:t>
            </w:r>
            <w:r>
              <w:t xml:space="preserve"> /&gt;&lt;/</w:t>
            </w:r>
            <w:r>
              <w:rPr>
                <w:color w:val="3F7F7F"/>
              </w:rPr>
              <w:t>a</w:t>
            </w:r>
            <w:r>
              <w:t>&gt;</w:t>
            </w:r>
          </w:p>
          <w:p w14:paraId="32F530FE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03655D1D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   152-716 </w:t>
            </w:r>
            <w:r>
              <w:rPr>
                <w:rFonts w:hint="eastAsia"/>
                <w:color w:val="000000"/>
              </w:rPr>
              <w:t>서울시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구로구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연동로</w:t>
            </w:r>
            <w:r>
              <w:rPr>
                <w:color w:val="000000"/>
              </w:rPr>
              <w:t xml:space="preserve"> 320 / </w:t>
            </w:r>
            <w:r>
              <w:rPr>
                <w:rFonts w:hint="eastAsia"/>
                <w:color w:val="000000"/>
              </w:rPr>
              <w:t>지하철</w:t>
            </w:r>
            <w:r>
              <w:rPr>
                <w:color w:val="000000"/>
              </w:rPr>
              <w:t xml:space="preserve"> 1.7</w:t>
            </w:r>
            <w:r>
              <w:rPr>
                <w:rFonts w:hint="eastAsia"/>
                <w:color w:val="000000"/>
              </w:rPr>
              <w:t>호선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온수</w:t>
            </w:r>
            <w:r>
              <w:rPr>
                <w:color w:val="000000"/>
              </w:rPr>
              <w:t>(</w:t>
            </w:r>
            <w:r>
              <w:rPr>
                <w:rFonts w:hint="eastAsia"/>
                <w:color w:val="000000"/>
              </w:rPr>
              <w:t>성공회대입구</w:t>
            </w:r>
            <w:r>
              <w:rPr>
                <w:color w:val="000000"/>
              </w:rPr>
              <w:t>)</w:t>
            </w:r>
            <w:r>
              <w:rPr>
                <w:rFonts w:hint="eastAsia"/>
                <w:color w:val="000000"/>
              </w:rPr>
              <w:t>역</w:t>
            </w:r>
            <w:r>
              <w:rPr>
                <w:color w:val="000000"/>
              </w:rPr>
              <w:t xml:space="preserve"> 02-2610-4114</w:t>
            </w:r>
          </w:p>
          <w:p w14:paraId="62B1D708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5B934245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3B622E47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    Copyright (c) Sung-</w:t>
            </w:r>
            <w:r>
              <w:rPr>
                <w:color w:val="000000"/>
                <w:u w:val="single"/>
              </w:rPr>
              <w:t>Kong</w:t>
            </w:r>
            <w:r>
              <w:rPr>
                <w:color w:val="000000"/>
              </w:rPr>
              <w:t xml:space="preserve">-Hoe </w:t>
            </w:r>
            <w:r>
              <w:rPr>
                <w:color w:val="000000"/>
                <w:u w:val="single"/>
              </w:rPr>
              <w:t>Univisity</w:t>
            </w:r>
            <w:r>
              <w:rPr>
                <w:color w:val="000000"/>
              </w:rPr>
              <w:t>. All rights reserved.</w:t>
            </w:r>
          </w:p>
          <w:p w14:paraId="40963222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 xml:space="preserve">       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5D0E221C" w14:textId="77777777" w:rsidR="002901CD" w:rsidRDefault="002901CD" w:rsidP="002901CD">
            <w:pPr>
              <w:pStyle w:val="aa"/>
            </w:pPr>
            <w:r>
              <w:rPr>
                <w:color w:val="000000"/>
              </w:rPr>
              <w:tab/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023F6B43" w14:textId="77777777" w:rsidR="002901CD" w:rsidRDefault="002901CD" w:rsidP="002901CD">
            <w:pPr>
              <w:pStyle w:val="aa"/>
            </w:pP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  <w:r>
              <w:rPr>
                <w:color w:val="000000"/>
              </w:rPr>
              <w:t xml:space="preserve">        </w:t>
            </w:r>
          </w:p>
          <w:p w14:paraId="560289B5" w14:textId="77777777" w:rsidR="002901CD" w:rsidRDefault="002901CD" w:rsidP="002901CD">
            <w:pPr>
              <w:pStyle w:val="aa"/>
            </w:pPr>
          </w:p>
          <w:p w14:paraId="3A69D094" w14:textId="77777777" w:rsidR="002901CD" w:rsidRDefault="002901CD" w:rsidP="002901CD">
            <w:pPr>
              <w:pStyle w:val="aa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087396DC" w14:textId="77777777" w:rsidR="002901CD" w:rsidRDefault="002901CD" w:rsidP="002901CD">
            <w:pPr>
              <w:pStyle w:val="aa"/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490EF188" w14:textId="77777777" w:rsidR="00D03B53" w:rsidRPr="00EE4DD9" w:rsidRDefault="00D03B53" w:rsidP="002901CD">
            <w:pPr>
              <w:pStyle w:val="aa"/>
              <w:rPr>
                <w:spacing w:val="-8"/>
              </w:rPr>
            </w:pPr>
          </w:p>
        </w:tc>
      </w:tr>
    </w:tbl>
    <w:p w14:paraId="50EF611E" w14:textId="4E649D8E" w:rsidR="00D03B53" w:rsidRDefault="00D03B53" w:rsidP="00580EED"/>
    <w:p w14:paraId="286989C1" w14:textId="562D1355" w:rsidR="002901CD" w:rsidRDefault="002901CD" w:rsidP="00580EED"/>
    <w:p w14:paraId="1A4B8477" w14:textId="50F6D504" w:rsidR="00F006EB" w:rsidRDefault="00F006EB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1F16B121" w14:textId="66EE2366" w:rsidR="00200BB7" w:rsidRDefault="00200BB7" w:rsidP="00200BB7">
      <w:pPr>
        <w:pStyle w:val="3"/>
      </w:pPr>
      <w:r w:rsidRPr="00200BB7">
        <w:lastRenderedPageBreak/>
        <w:t>http://localhost:8088/03/news19.html</w:t>
      </w:r>
    </w:p>
    <w:p w14:paraId="3E49DD56" w14:textId="3F77E2B2" w:rsidR="002901CD" w:rsidRDefault="00200BB7" w:rsidP="00580EED">
      <w:r>
        <w:rPr>
          <w:noProof/>
        </w:rPr>
        <w:drawing>
          <wp:inline distT="0" distB="0" distL="0" distR="0" wp14:anchorId="7540AA51" wp14:editId="1ED1155B">
            <wp:extent cx="6645910" cy="8145145"/>
            <wp:effectExtent l="0" t="0" r="254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4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CAA8" w14:textId="77777777" w:rsidR="00B028BB" w:rsidRDefault="00B028BB" w:rsidP="00580EED"/>
    <w:p w14:paraId="5175404D" w14:textId="77777777" w:rsidR="00B028BB" w:rsidRDefault="00B028BB" w:rsidP="00580EED"/>
    <w:p w14:paraId="7BD5F118" w14:textId="0F7F034E" w:rsidR="00B028BB" w:rsidRDefault="00B028BB" w:rsidP="00580EED"/>
    <w:p w14:paraId="16AE830E" w14:textId="43364B0C" w:rsidR="002B196A" w:rsidRDefault="002B196A" w:rsidP="00580EED"/>
    <w:p w14:paraId="4E9A8228" w14:textId="188010B9" w:rsidR="00F006EB" w:rsidRDefault="00F006EB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040E5B08" w14:textId="6AE47341" w:rsidR="00F006EB" w:rsidRDefault="00F006EB" w:rsidP="00F006EB">
      <w:pPr>
        <w:pStyle w:val="2"/>
      </w:pPr>
      <w:r>
        <w:lastRenderedPageBreak/>
        <w:t>news20.html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006EB" w14:paraId="1D90F232" w14:textId="77777777" w:rsidTr="00F006EB">
        <w:tc>
          <w:tcPr>
            <w:tcW w:w="10456" w:type="dxa"/>
          </w:tcPr>
          <w:p w14:paraId="66987CF0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8080"/>
                <w:kern w:val="0"/>
              </w:rPr>
              <w:t>&lt;!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DOCTYPE</w:t>
            </w:r>
            <w:r w:rsidRPr="00F006EB">
              <w:rPr>
                <w:rFonts w:ascii="굴림체" w:eastAsia="굴림체" w:cs="굴림체"/>
                <w:kern w:val="0"/>
              </w:rPr>
              <w:t xml:space="preserve">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html&gt;</w:t>
            </w:r>
          </w:p>
          <w:p w14:paraId="02FDE0B4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8080"/>
                <w:kern w:val="0"/>
              </w:rPr>
              <w:t>&lt;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html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60A20F43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8080"/>
                <w:kern w:val="0"/>
              </w:rPr>
              <w:t>&lt;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head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44306E2F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meta</w:t>
            </w:r>
            <w:r w:rsidRPr="00F006EB">
              <w:rPr>
                <w:rFonts w:ascii="굴림체" w:eastAsia="굴림체" w:cs="굴림체"/>
                <w:kern w:val="0"/>
              </w:rPr>
              <w:t xml:space="preserve"> </w:t>
            </w:r>
            <w:r w:rsidRPr="00F006EB">
              <w:rPr>
                <w:rFonts w:ascii="굴림체" w:eastAsia="굴림체" w:cs="굴림체"/>
                <w:color w:val="7F007F"/>
                <w:kern w:val="0"/>
              </w:rPr>
              <w:t>http-equiv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>=</w:t>
            </w:r>
            <w:r w:rsidRPr="00F006EB">
              <w:rPr>
                <w:rFonts w:ascii="굴림체" w:eastAsia="굴림체" w:cs="굴림체"/>
                <w:color w:val="2A00FF"/>
                <w:kern w:val="0"/>
              </w:rPr>
              <w:t>"Content-Type"</w:t>
            </w:r>
            <w:r w:rsidRPr="00F006EB">
              <w:rPr>
                <w:rFonts w:ascii="굴림체" w:eastAsia="굴림체" w:cs="굴림체"/>
                <w:kern w:val="0"/>
              </w:rPr>
              <w:t xml:space="preserve"> </w:t>
            </w:r>
            <w:r w:rsidRPr="00F006EB">
              <w:rPr>
                <w:rFonts w:ascii="굴림체" w:eastAsia="굴림체" w:cs="굴림체"/>
                <w:color w:val="7F007F"/>
                <w:kern w:val="0"/>
              </w:rPr>
              <w:t>content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>=</w:t>
            </w:r>
            <w:r w:rsidRPr="00F006EB">
              <w:rPr>
                <w:rFonts w:ascii="굴림체" w:eastAsia="굴림체" w:cs="굴림체"/>
                <w:color w:val="2A00FF"/>
                <w:kern w:val="0"/>
              </w:rPr>
              <w:t>"text/html; charset=utf-8"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10FFE0B0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title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>html5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&lt;/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title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435B6AB9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style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251A0A2F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div.container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{ </w:t>
            </w:r>
            <w:r w:rsidRPr="00F006EB">
              <w:rPr>
                <w:rFonts w:ascii="굴림체" w:eastAsia="굴림체" w:cs="굴림체"/>
                <w:color w:val="7F007F"/>
                <w:kern w:val="0"/>
              </w:rPr>
              <w:t>margin-left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: </w:t>
            </w:r>
            <w:r w:rsidRPr="00F006EB">
              <w:rPr>
                <w:rFonts w:ascii="굴림체" w:eastAsia="굴림체" w:cs="굴림체"/>
                <w:color w:val="2A00E1"/>
                <w:kern w:val="0"/>
              </w:rPr>
              <w:t>auto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; </w:t>
            </w:r>
            <w:r w:rsidRPr="00F006EB">
              <w:rPr>
                <w:rFonts w:ascii="굴림체" w:eastAsia="굴림체" w:cs="굴림체"/>
                <w:color w:val="7F007F"/>
                <w:kern w:val="0"/>
              </w:rPr>
              <w:t>margin-right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: </w:t>
            </w:r>
            <w:r w:rsidRPr="00F006EB">
              <w:rPr>
                <w:rFonts w:ascii="굴림체" w:eastAsia="굴림체" w:cs="굴림체"/>
                <w:color w:val="2A00E1"/>
                <w:kern w:val="0"/>
              </w:rPr>
              <w:t>auto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; </w:t>
            </w:r>
            <w:r w:rsidRPr="00F006EB">
              <w:rPr>
                <w:rFonts w:ascii="굴림체" w:eastAsia="굴림체" w:cs="굴림체"/>
                <w:color w:val="7F007F"/>
                <w:kern w:val="0"/>
              </w:rPr>
              <w:t>width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: </w:t>
            </w:r>
            <w:r w:rsidRPr="00F006EB">
              <w:rPr>
                <w:rFonts w:ascii="굴림체" w:eastAsia="굴림체" w:cs="굴림체"/>
                <w:color w:val="2A00E1"/>
                <w:kern w:val="0"/>
              </w:rPr>
              <w:t>900px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>; }</w:t>
            </w:r>
          </w:p>
          <w:p w14:paraId="730571C8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div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{ </w:t>
            </w:r>
            <w:r w:rsidRPr="00F006EB">
              <w:rPr>
                <w:rFonts w:ascii="굴림체" w:eastAsia="굴림체" w:cs="굴림체"/>
                <w:color w:val="7F007F"/>
                <w:kern w:val="0"/>
              </w:rPr>
              <w:t>padding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: </w:t>
            </w:r>
            <w:r w:rsidRPr="00F006EB">
              <w:rPr>
                <w:rFonts w:ascii="굴림체" w:eastAsia="굴림체" w:cs="굴림체"/>
                <w:color w:val="2A00E1"/>
                <w:kern w:val="0"/>
              </w:rPr>
              <w:t>5px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; </w:t>
            </w:r>
            <w:r w:rsidRPr="00F006EB">
              <w:rPr>
                <w:rFonts w:ascii="굴림체" w:eastAsia="굴림체" w:cs="굴림체"/>
                <w:color w:val="7F007F"/>
                <w:kern w:val="0"/>
              </w:rPr>
              <w:t>line-height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: </w:t>
            </w:r>
            <w:r w:rsidRPr="00F006EB">
              <w:rPr>
                <w:rFonts w:ascii="굴림체" w:eastAsia="굴림체" w:cs="굴림체"/>
                <w:color w:val="2A00E1"/>
                <w:kern w:val="0"/>
              </w:rPr>
              <w:t>180%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>; }</w:t>
            </w:r>
          </w:p>
          <w:p w14:paraId="32EAF527" w14:textId="77777777" w:rsidR="00F006EB" w:rsidRPr="00F006EB" w:rsidRDefault="00F006EB" w:rsidP="006C4FBB">
            <w:pPr>
              <w:shd w:val="clear" w:color="auto" w:fill="FFFFCC"/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div.submenu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{ </w:t>
            </w:r>
            <w:r w:rsidRPr="00F006EB">
              <w:rPr>
                <w:rFonts w:ascii="굴림체" w:eastAsia="굴림체" w:cs="굴림체"/>
                <w:color w:val="7F007F"/>
                <w:kern w:val="0"/>
              </w:rPr>
              <w:t>display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: </w:t>
            </w:r>
            <w:r w:rsidRPr="00F006EB">
              <w:rPr>
                <w:rFonts w:ascii="굴림체" w:eastAsia="굴림체" w:cs="굴림체"/>
                <w:color w:val="2A00E1"/>
                <w:kern w:val="0"/>
              </w:rPr>
              <w:t>inline-block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; </w:t>
            </w:r>
            <w:r w:rsidRPr="00F006EB">
              <w:rPr>
                <w:rFonts w:ascii="굴림체" w:eastAsia="굴림체" w:cs="굴림체"/>
                <w:color w:val="7F007F"/>
                <w:kern w:val="0"/>
              </w:rPr>
              <w:t>width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: </w:t>
            </w:r>
            <w:r w:rsidRPr="00F006EB">
              <w:rPr>
                <w:rFonts w:ascii="굴림체" w:eastAsia="굴림체" w:cs="굴림체"/>
                <w:color w:val="2A00E1"/>
                <w:kern w:val="0"/>
              </w:rPr>
              <w:t>15%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; </w:t>
            </w:r>
            <w:r w:rsidRPr="00F006EB">
              <w:rPr>
                <w:rFonts w:ascii="굴림체" w:eastAsia="굴림체" w:cs="굴림체"/>
                <w:color w:val="7F007F"/>
                <w:kern w:val="0"/>
              </w:rPr>
              <w:t>vertical-align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: </w:t>
            </w:r>
            <w:r w:rsidRPr="00F006EB">
              <w:rPr>
                <w:rFonts w:ascii="굴림체" w:eastAsia="굴림체" w:cs="굴림체"/>
                <w:color w:val="2A00E1"/>
                <w:kern w:val="0"/>
              </w:rPr>
              <w:t>top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;  }        </w:t>
            </w:r>
          </w:p>
          <w:p w14:paraId="7ACB976E" w14:textId="77777777" w:rsidR="00F006EB" w:rsidRPr="00F006EB" w:rsidRDefault="00F006EB" w:rsidP="006C4FBB">
            <w:pPr>
              <w:shd w:val="clear" w:color="auto" w:fill="FFFFCC"/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div.article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{ </w:t>
            </w:r>
            <w:r w:rsidRPr="00F006EB">
              <w:rPr>
                <w:rFonts w:ascii="굴림체" w:eastAsia="굴림체" w:cs="굴림체"/>
                <w:color w:val="7F007F"/>
                <w:kern w:val="0"/>
              </w:rPr>
              <w:t>display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: </w:t>
            </w:r>
            <w:r w:rsidRPr="00F006EB">
              <w:rPr>
                <w:rFonts w:ascii="굴림체" w:eastAsia="굴림체" w:cs="굴림체"/>
                <w:color w:val="2A00E1"/>
                <w:kern w:val="0"/>
              </w:rPr>
              <w:t>inline-block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; </w:t>
            </w:r>
            <w:r w:rsidRPr="00F006EB">
              <w:rPr>
                <w:rFonts w:ascii="굴림체" w:eastAsia="굴림체" w:cs="굴림체"/>
                <w:color w:val="7F007F"/>
                <w:kern w:val="0"/>
              </w:rPr>
              <w:t>width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: </w:t>
            </w:r>
            <w:r w:rsidRPr="00F006EB">
              <w:rPr>
                <w:rFonts w:ascii="굴림체" w:eastAsia="굴림체" w:cs="굴림체"/>
                <w:color w:val="2A00E1"/>
                <w:kern w:val="0"/>
              </w:rPr>
              <w:t>80%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>; border-lef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 xml:space="preserve">t: 1px solid 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>#dd</w:t>
            </w:r>
            <w:r w:rsidRPr="00F006EB">
              <w:rPr>
                <w:rFonts w:ascii="굴림체" w:eastAsia="굴림체" w:cs="굴림체"/>
                <w:color w:val="7F007F"/>
                <w:kern w:val="0"/>
              </w:rPr>
              <w:t>d; }</w:t>
            </w:r>
          </w:p>
          <w:p w14:paraId="6F7D54FD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img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{ </w:t>
            </w:r>
            <w:r w:rsidRPr="00F006EB">
              <w:rPr>
                <w:rFonts w:ascii="굴림체" w:eastAsia="굴림체" w:cs="굴림체"/>
                <w:color w:val="7F007F"/>
                <w:kern w:val="0"/>
              </w:rPr>
              <w:t>float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: </w:t>
            </w:r>
            <w:r w:rsidRPr="00F006EB">
              <w:rPr>
                <w:rFonts w:ascii="굴림체" w:eastAsia="굴림체" w:cs="굴림체"/>
                <w:color w:val="2A00E1"/>
                <w:kern w:val="0"/>
              </w:rPr>
              <w:t>left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; </w:t>
            </w:r>
            <w:r w:rsidRPr="00F006EB">
              <w:rPr>
                <w:rFonts w:ascii="굴림체" w:eastAsia="굴림체" w:cs="굴림체"/>
                <w:color w:val="7F007F"/>
                <w:kern w:val="0"/>
              </w:rPr>
              <w:t>margin-right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: </w:t>
            </w:r>
            <w:r w:rsidRPr="00F006EB">
              <w:rPr>
                <w:rFonts w:ascii="굴림체" w:eastAsia="굴림체" w:cs="굴림체"/>
                <w:color w:val="2A00E1"/>
                <w:kern w:val="0"/>
              </w:rPr>
              <w:t>10px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; </w:t>
            </w:r>
            <w:r w:rsidRPr="00F006EB">
              <w:rPr>
                <w:rFonts w:ascii="굴림체" w:eastAsia="굴림체" w:cs="굴림체"/>
                <w:color w:val="7F007F"/>
                <w:kern w:val="0"/>
              </w:rPr>
              <w:t>margin-bottom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: </w:t>
            </w:r>
            <w:r w:rsidRPr="00F006EB">
              <w:rPr>
                <w:rFonts w:ascii="굴림체" w:eastAsia="굴림체" w:cs="굴림체"/>
                <w:color w:val="2A00E1"/>
                <w:kern w:val="0"/>
              </w:rPr>
              <w:t>2px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>; }</w:t>
            </w:r>
          </w:p>
          <w:p w14:paraId="36325BD5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div.menu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{ </w:t>
            </w:r>
            <w:r w:rsidRPr="00F006EB">
              <w:rPr>
                <w:rFonts w:ascii="굴림체" w:eastAsia="굴림체" w:cs="굴림체"/>
                <w:color w:val="7F007F"/>
                <w:kern w:val="0"/>
              </w:rPr>
              <w:t>background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: </w:t>
            </w:r>
            <w:r w:rsidRPr="00F006EB">
              <w:rPr>
                <w:rFonts w:ascii="굴림체" w:eastAsia="굴림체" w:cs="굴림체"/>
                <w:color w:val="2A00E1"/>
                <w:kern w:val="0"/>
              </w:rPr>
              <w:t>linear-gradient(#eee, #ccc)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; </w:t>
            </w:r>
          </w:p>
          <w:p w14:paraId="44F9BFD6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           </w:t>
            </w:r>
            <w:r w:rsidRPr="00F006EB">
              <w:rPr>
                <w:rFonts w:ascii="굴림체" w:eastAsia="굴림체" w:cs="굴림체"/>
                <w:color w:val="7F007F"/>
                <w:kern w:val="0"/>
              </w:rPr>
              <w:t>font-weight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: </w:t>
            </w:r>
            <w:r w:rsidRPr="00F006EB">
              <w:rPr>
                <w:rFonts w:ascii="굴림체" w:eastAsia="굴림체" w:cs="굴림체"/>
                <w:color w:val="2A00E1"/>
                <w:kern w:val="0"/>
              </w:rPr>
              <w:t>bold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; </w:t>
            </w:r>
            <w:r w:rsidRPr="00F006EB">
              <w:rPr>
                <w:rFonts w:ascii="굴림체" w:eastAsia="굴림체" w:cs="굴림체"/>
                <w:color w:val="7F007F"/>
                <w:kern w:val="0"/>
              </w:rPr>
              <w:t>padding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: </w:t>
            </w:r>
            <w:r w:rsidRPr="00F006EB">
              <w:rPr>
                <w:rFonts w:ascii="굴림체" w:eastAsia="굴림체" w:cs="굴림체"/>
                <w:color w:val="2A00E1"/>
                <w:kern w:val="0"/>
              </w:rPr>
              <w:t>12px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; </w:t>
            </w:r>
            <w:r w:rsidRPr="00F006EB">
              <w:rPr>
                <w:rFonts w:ascii="굴림체" w:eastAsia="굴림체" w:cs="굴림체"/>
                <w:color w:val="7F007F"/>
                <w:kern w:val="0"/>
              </w:rPr>
              <w:t>border-radius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: </w:t>
            </w:r>
            <w:r w:rsidRPr="00F006EB">
              <w:rPr>
                <w:rFonts w:ascii="굴림체" w:eastAsia="굴림체" w:cs="굴림체"/>
                <w:color w:val="2A00E1"/>
                <w:kern w:val="0"/>
              </w:rPr>
              <w:t>8px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>; }</w:t>
            </w:r>
          </w:p>
          <w:p w14:paraId="3C415D31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div.menu span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{ </w:t>
            </w:r>
            <w:r w:rsidRPr="00F006EB">
              <w:rPr>
                <w:rFonts w:ascii="굴림체" w:eastAsia="굴림체" w:cs="굴림체"/>
                <w:color w:val="7F007F"/>
                <w:kern w:val="0"/>
              </w:rPr>
              <w:t>margin-right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: </w:t>
            </w:r>
            <w:r w:rsidRPr="00F006EB">
              <w:rPr>
                <w:rFonts w:ascii="굴림체" w:eastAsia="굴림체" w:cs="굴림체"/>
                <w:color w:val="2A00E1"/>
                <w:kern w:val="0"/>
              </w:rPr>
              <w:t>50px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>; }</w:t>
            </w:r>
          </w:p>
          <w:p w14:paraId="32A10295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div.footer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{ </w:t>
            </w:r>
            <w:r w:rsidRPr="00F006EB">
              <w:rPr>
                <w:rFonts w:ascii="굴림체" w:eastAsia="굴림체" w:cs="굴림체"/>
                <w:color w:val="7F007F"/>
                <w:kern w:val="0"/>
              </w:rPr>
              <w:t>border-top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: </w:t>
            </w:r>
            <w:r w:rsidRPr="00F006EB">
              <w:rPr>
                <w:rFonts w:ascii="굴림체" w:eastAsia="굴림체" w:cs="굴림체"/>
                <w:color w:val="2A00E1"/>
                <w:kern w:val="0"/>
              </w:rPr>
              <w:t>1px solid #ddd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; </w:t>
            </w:r>
            <w:r w:rsidRPr="00F006EB">
              <w:rPr>
                <w:rFonts w:ascii="굴림체" w:eastAsia="굴림체" w:cs="굴림체"/>
                <w:color w:val="7F007F"/>
                <w:kern w:val="0"/>
              </w:rPr>
              <w:t>padding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: </w:t>
            </w:r>
            <w:r w:rsidRPr="00F006EB">
              <w:rPr>
                <w:rFonts w:ascii="굴림체" w:eastAsia="굴림체" w:cs="굴림체"/>
                <w:color w:val="2A00E1"/>
                <w:kern w:val="0"/>
              </w:rPr>
              <w:t>30px 10px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>; }</w:t>
            </w:r>
          </w:p>
          <w:p w14:paraId="65ECE98A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div.footer img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{ </w:t>
            </w:r>
            <w:r w:rsidRPr="00F006EB">
              <w:rPr>
                <w:rFonts w:ascii="굴림체" w:eastAsia="굴림체" w:cs="굴림체"/>
                <w:color w:val="7F007F"/>
                <w:kern w:val="0"/>
              </w:rPr>
              <w:t>margin-right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: </w:t>
            </w:r>
            <w:r w:rsidRPr="00F006EB">
              <w:rPr>
                <w:rFonts w:ascii="굴림체" w:eastAsia="굴림체" w:cs="굴림체"/>
                <w:color w:val="2A00E1"/>
                <w:kern w:val="0"/>
              </w:rPr>
              <w:t>20px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>; }</w:t>
            </w:r>
          </w:p>
          <w:p w14:paraId="4CC8440D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div.footer div:nth-child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>(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2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) { </w:t>
            </w:r>
            <w:r w:rsidRPr="00F006EB">
              <w:rPr>
                <w:rFonts w:ascii="굴림체" w:eastAsia="굴림체" w:cs="굴림체"/>
                <w:color w:val="7F007F"/>
                <w:kern w:val="0"/>
              </w:rPr>
              <w:t>font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: </w:t>
            </w:r>
            <w:r w:rsidRPr="00F006EB">
              <w:rPr>
                <w:rFonts w:ascii="굴림체" w:eastAsia="굴림체" w:cs="굴림체"/>
                <w:color w:val="2A00E1"/>
                <w:kern w:val="0"/>
              </w:rPr>
              <w:t xml:space="preserve">normal 9pt </w:t>
            </w:r>
            <w:r w:rsidRPr="00F006EB">
              <w:rPr>
                <w:rFonts w:ascii="굴림체" w:eastAsia="굴림체" w:cs="굴림체" w:hint="eastAsia"/>
                <w:color w:val="2A00E1"/>
                <w:kern w:val="0"/>
              </w:rPr>
              <w:t>굴림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; </w:t>
            </w:r>
            <w:r w:rsidRPr="00F006EB">
              <w:rPr>
                <w:rFonts w:ascii="굴림체" w:eastAsia="굴림체" w:cs="굴림체"/>
                <w:color w:val="7F007F"/>
                <w:kern w:val="0"/>
              </w:rPr>
              <w:t>color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: </w:t>
            </w:r>
            <w:r w:rsidRPr="00F006EB">
              <w:rPr>
                <w:rFonts w:ascii="굴림체" w:eastAsia="굴림체" w:cs="굴림체"/>
                <w:color w:val="2A00E1"/>
                <w:kern w:val="0"/>
              </w:rPr>
              <w:t>#666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; </w:t>
            </w:r>
            <w:r w:rsidRPr="00F006EB">
              <w:rPr>
                <w:rFonts w:ascii="굴림체" w:eastAsia="굴림체" w:cs="굴림체"/>
                <w:color w:val="7F007F"/>
                <w:kern w:val="0"/>
              </w:rPr>
              <w:t>margin-top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: </w:t>
            </w:r>
            <w:r w:rsidRPr="00F006EB">
              <w:rPr>
                <w:rFonts w:ascii="굴림체" w:eastAsia="굴림체" w:cs="굴림체"/>
                <w:color w:val="2A00E1"/>
                <w:kern w:val="0"/>
              </w:rPr>
              <w:t>10px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>; }</w:t>
            </w:r>
          </w:p>
          <w:p w14:paraId="39E7764C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div.footer div:nth-child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>(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3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) { </w:t>
            </w:r>
            <w:r w:rsidRPr="00F006EB">
              <w:rPr>
                <w:rFonts w:ascii="굴림체" w:eastAsia="굴림체" w:cs="굴림체"/>
                <w:color w:val="7F007F"/>
                <w:kern w:val="0"/>
              </w:rPr>
              <w:t>font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: </w:t>
            </w:r>
            <w:r w:rsidRPr="00F006EB">
              <w:rPr>
                <w:rFonts w:ascii="굴림체" w:eastAsia="굴림체" w:cs="굴림체"/>
                <w:color w:val="2A00E1"/>
                <w:kern w:val="0"/>
              </w:rPr>
              <w:t>normal 9pt arial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; </w:t>
            </w:r>
            <w:r w:rsidRPr="00F006EB">
              <w:rPr>
                <w:rFonts w:ascii="굴림체" w:eastAsia="굴림체" w:cs="굴림체"/>
                <w:color w:val="7F007F"/>
                <w:kern w:val="0"/>
              </w:rPr>
              <w:t>color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: </w:t>
            </w:r>
            <w:r w:rsidRPr="00F006EB">
              <w:rPr>
                <w:rFonts w:ascii="굴림체" w:eastAsia="굴림체" w:cs="굴림체"/>
                <w:color w:val="2A00E1"/>
                <w:kern w:val="0"/>
              </w:rPr>
              <w:t>#aaa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; </w:t>
            </w:r>
            <w:r w:rsidRPr="00F006EB">
              <w:rPr>
                <w:rFonts w:ascii="굴림체" w:eastAsia="굴림체" w:cs="굴림체"/>
                <w:color w:val="7F007F"/>
                <w:kern w:val="0"/>
              </w:rPr>
              <w:t>margin-top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: </w:t>
            </w:r>
            <w:r w:rsidRPr="00F006EB">
              <w:rPr>
                <w:rFonts w:ascii="굴림체" w:eastAsia="굴림체" w:cs="굴림체"/>
                <w:color w:val="2A00E1"/>
                <w:kern w:val="0"/>
              </w:rPr>
              <w:t>10px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; }        </w:t>
            </w:r>
          </w:p>
          <w:p w14:paraId="7FB217B3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&lt;/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style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6E4422EA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8080"/>
                <w:kern w:val="0"/>
              </w:rPr>
              <w:t>&lt;/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head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46FC52A2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8080"/>
                <w:kern w:val="0"/>
              </w:rPr>
              <w:t>&lt;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body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58FAF2C8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</w:p>
          <w:p w14:paraId="2E40CC02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8080"/>
                <w:kern w:val="0"/>
              </w:rPr>
              <w:t>&lt;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div</w:t>
            </w:r>
            <w:r w:rsidRPr="00F006EB">
              <w:rPr>
                <w:rFonts w:ascii="굴림체" w:eastAsia="굴림체" w:cs="굴림체"/>
                <w:kern w:val="0"/>
              </w:rPr>
              <w:t xml:space="preserve"> </w:t>
            </w:r>
            <w:r w:rsidRPr="00F006EB">
              <w:rPr>
                <w:rFonts w:ascii="굴림체" w:eastAsia="굴림체" w:cs="굴림체"/>
                <w:color w:val="7F007F"/>
                <w:kern w:val="0"/>
              </w:rPr>
              <w:t>class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>=</w:t>
            </w:r>
            <w:r w:rsidRPr="00F006EB">
              <w:rPr>
                <w:rFonts w:ascii="굴림체" w:eastAsia="굴림체" w:cs="굴림체"/>
                <w:color w:val="2A00FF"/>
                <w:kern w:val="0"/>
              </w:rPr>
              <w:t>"container"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06DF2B0B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div</w:t>
            </w:r>
            <w:r w:rsidRPr="00F006EB">
              <w:rPr>
                <w:rFonts w:ascii="굴림체" w:eastAsia="굴림체" w:cs="굴림체"/>
                <w:kern w:val="0"/>
              </w:rPr>
              <w:t xml:space="preserve"> </w:t>
            </w:r>
            <w:r w:rsidRPr="00F006EB">
              <w:rPr>
                <w:rFonts w:ascii="굴림체" w:eastAsia="굴림체" w:cs="굴림체"/>
                <w:color w:val="7F007F"/>
                <w:kern w:val="0"/>
              </w:rPr>
              <w:t>class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>=</w:t>
            </w:r>
            <w:r w:rsidRPr="00F006EB">
              <w:rPr>
                <w:rFonts w:ascii="굴림체" w:eastAsia="굴림체" w:cs="굴림체"/>
                <w:color w:val="2A00FF"/>
                <w:kern w:val="0"/>
              </w:rPr>
              <w:t>"menu"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3A82EEF5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span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뉴스홈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&lt;/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span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4C15FC0E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span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속보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&lt;/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span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027370C5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span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정치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&lt;/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span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21B9D437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span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경제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&lt;/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span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710F009F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span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사회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&lt;/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span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6797BEE8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span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생활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>/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문화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&lt;/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span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4383C0E5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span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세계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&lt;/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span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308BD946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span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>IT/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과학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&lt;/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span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001B223C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&lt;/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div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2BFCF612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div</w:t>
            </w:r>
            <w:r w:rsidRPr="00F006EB">
              <w:rPr>
                <w:rFonts w:ascii="굴림체" w:eastAsia="굴림체" w:cs="굴림체"/>
                <w:kern w:val="0"/>
              </w:rPr>
              <w:t xml:space="preserve"> </w:t>
            </w:r>
            <w:r w:rsidRPr="00F006EB">
              <w:rPr>
                <w:rFonts w:ascii="굴림체" w:eastAsia="굴림체" w:cs="굴림체"/>
                <w:color w:val="7F007F"/>
                <w:kern w:val="0"/>
              </w:rPr>
              <w:t>class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>=</w:t>
            </w:r>
            <w:r w:rsidRPr="00F006EB">
              <w:rPr>
                <w:rFonts w:ascii="굴림체" w:eastAsia="굴림체" w:cs="굴림체"/>
                <w:color w:val="2A00FF"/>
                <w:kern w:val="0"/>
              </w:rPr>
              <w:t>"submenu"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2278D2B4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h3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>IT/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과학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&lt;/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h3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1038142B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hr</w:t>
            </w:r>
            <w:r w:rsidRPr="00F006EB">
              <w:rPr>
                <w:rFonts w:ascii="굴림체" w:eastAsia="굴림체" w:cs="굴림체"/>
                <w:kern w:val="0"/>
              </w:rPr>
              <w:t xml:space="preserve">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/&gt;</w:t>
            </w:r>
          </w:p>
          <w:p w14:paraId="526A61C1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p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모바일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&lt;/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p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5635026D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p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인터넷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>/SNS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&lt;/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p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4AAAFD38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p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통신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>/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뉴미디어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&lt;/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p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1CC11D38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p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>IT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일반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&lt;/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p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378AB8F2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p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보안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>/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해킹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&lt;/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p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5FE60051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p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컴퓨터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&lt;/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p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15A70C8E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p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게임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>/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리뷰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&lt;/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p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        </w:t>
            </w:r>
          </w:p>
          <w:p w14:paraId="449950FE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p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과학일반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&lt;/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p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48C4FCF6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&lt;/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div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4829374B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div</w:t>
            </w:r>
            <w:r w:rsidRPr="00F006EB">
              <w:rPr>
                <w:rFonts w:ascii="굴림체" w:eastAsia="굴림체" w:cs="굴림체"/>
                <w:kern w:val="0"/>
              </w:rPr>
              <w:t xml:space="preserve"> </w:t>
            </w:r>
            <w:r w:rsidRPr="00F006EB">
              <w:rPr>
                <w:rFonts w:ascii="굴림체" w:eastAsia="굴림체" w:cs="굴림체"/>
                <w:color w:val="7F007F"/>
                <w:kern w:val="0"/>
              </w:rPr>
              <w:t>class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>=</w:t>
            </w:r>
            <w:r w:rsidRPr="00F006EB">
              <w:rPr>
                <w:rFonts w:ascii="굴림체" w:eastAsia="굴림체" w:cs="굴림체"/>
                <w:color w:val="2A00FF"/>
                <w:kern w:val="0"/>
              </w:rPr>
              <w:t>"article"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703B0E7C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h1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기업용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솔루션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`HTML5`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로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중심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이동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&lt;/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h1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24A7ADE0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img</w:t>
            </w:r>
            <w:r w:rsidRPr="00F006EB">
              <w:rPr>
                <w:rFonts w:ascii="굴림체" w:eastAsia="굴림체" w:cs="굴림체"/>
                <w:kern w:val="0"/>
              </w:rPr>
              <w:t xml:space="preserve"> </w:t>
            </w:r>
            <w:r w:rsidRPr="00F006EB">
              <w:rPr>
                <w:rFonts w:ascii="굴림체" w:eastAsia="굴림체" w:cs="굴림체"/>
                <w:color w:val="7F007F"/>
                <w:kern w:val="0"/>
              </w:rPr>
              <w:t>src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>=</w:t>
            </w:r>
            <w:r w:rsidRPr="00F006EB">
              <w:rPr>
                <w:rFonts w:ascii="굴림체" w:eastAsia="굴림체" w:cs="굴림체"/>
                <w:color w:val="2A00FF"/>
                <w:kern w:val="0"/>
              </w:rPr>
              <w:t>"/images/html5.png"</w:t>
            </w:r>
            <w:r w:rsidRPr="00F006EB">
              <w:rPr>
                <w:rFonts w:ascii="굴림체" w:eastAsia="굴림체" w:cs="굴림체"/>
                <w:kern w:val="0"/>
              </w:rPr>
              <w:t xml:space="preserve">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/&gt;</w:t>
            </w:r>
          </w:p>
          <w:p w14:paraId="4FC6238B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p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7F4E7C09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지난해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HTML5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가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웹표준으로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공식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발표된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이후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소프트웨어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>(SW)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업체들이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플래시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, </w:t>
            </w:r>
          </w:p>
          <w:p w14:paraId="00F95EBC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액티브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X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등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추가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설치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프로그램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지원을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줄이고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HTML5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를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SW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표준기술로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적용을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</w:p>
          <w:p w14:paraId="79B3F057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확대하고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있다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>.</w:t>
            </w:r>
          </w:p>
          <w:p w14:paraId="07183398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&lt;/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p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46800225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p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37DF1A90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지난달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30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일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업계에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따르면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SW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업체들이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웹솔루션에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HTML5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적용을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확대하고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있다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>.</w:t>
            </w:r>
          </w:p>
          <w:p w14:paraId="050AC6FB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그동안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SW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업체들은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웹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솔루션에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추가기능을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구현하기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위해</w:t>
            </w:r>
          </w:p>
          <w:p w14:paraId="0980354C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플래시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또는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액티브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X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등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별도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프로그램을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설치해야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했다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>.</w:t>
            </w:r>
          </w:p>
          <w:p w14:paraId="16895B3C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하지만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>, HTML5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를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적용하면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별도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프로그램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설치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없이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멀티미디어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재생이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가능하며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, </w:t>
            </w:r>
          </w:p>
          <w:p w14:paraId="2E7DD03C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전자서명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,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인증서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서비스가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가능하다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>.</w:t>
            </w:r>
          </w:p>
          <w:p w14:paraId="2BAA538F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&lt;/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p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40544C8C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p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7D096827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 HTML5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적용이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확대되는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것은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SW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환경이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설치형에서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클라우드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,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웹기반으로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바뀌고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있기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</w:p>
          <w:p w14:paraId="6CEDA371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때문이다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.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특히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,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운영체제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>(OS)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와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기기에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상관없이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동일한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업무환경을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제공해야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하는</w:t>
            </w:r>
          </w:p>
          <w:p w14:paraId="73A408E1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기능이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중요해지면서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HTML5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적용이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확대되고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있다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>.</w:t>
            </w:r>
          </w:p>
          <w:p w14:paraId="76F5900E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&lt;/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p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45A44DB7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p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4B463D39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지난달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전자문서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전문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기업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유니닥스는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액티브엑스를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사용하지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않은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웹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전용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PDF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뷰어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</w:p>
          <w:p w14:paraId="60A78215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솔루션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'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이지피디에프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웹뷰어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>(ezPDF WebViewer)'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를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출시했다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.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액티브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X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등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별도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</w:p>
          <w:p w14:paraId="15363952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lastRenderedPageBreak/>
              <w:t xml:space="preserve">        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프로그램을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설치하지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않고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웹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상에서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바로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PDF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파일을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열람할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수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있다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>.</w:t>
            </w:r>
          </w:p>
          <w:p w14:paraId="5C41C286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&lt;/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p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61D0704F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p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14717A8B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클라우드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솔루션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업체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이노그리드는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자사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퍼블릭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클라우드서비스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>(IaaS) '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클라우드잇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>'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에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</w:p>
          <w:p w14:paraId="6076D2ED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 HTML5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기술을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적용했다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.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이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회사는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웹표준을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구현해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PC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나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태블릿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환경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(iOS,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안드로이드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), </w:t>
            </w:r>
          </w:p>
          <w:p w14:paraId="4986C349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셋톱박스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>(IPTV)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등에서도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추가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프로그램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없이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클라우드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서비스를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활용할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수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있게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했다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>.</w:t>
            </w:r>
          </w:p>
          <w:p w14:paraId="51FEA4A8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&lt;/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p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30FF9268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p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57A05D4C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기업내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정보시스템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구축에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활용되는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사용자인터페이스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(UI),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사용자경험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(UX)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플랫폼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</w:p>
          <w:p w14:paraId="3E280B52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전문업체들은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HTML5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적용을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확대하고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있다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.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인스웨이브시스템즈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,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투비소프트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등은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UI </w:t>
            </w:r>
          </w:p>
          <w:p w14:paraId="2147130C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플랫폼을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HTML5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로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구현해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액티브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X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등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별도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추가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프로그램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설치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없이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사용할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수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있게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했다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>.</w:t>
            </w:r>
          </w:p>
          <w:p w14:paraId="3EB2670F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&lt;/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p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5D289106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p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78508691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해외에서도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HTML5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표준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발표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이후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올해부터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플러그인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사용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웹솔루션이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줄어들고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있다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>.</w:t>
            </w:r>
          </w:p>
          <w:p w14:paraId="44475E63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애플은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HTML5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를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이전부터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표준으로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사용하고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있으며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>,</w:t>
            </w:r>
          </w:p>
          <w:p w14:paraId="00FCE398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구글도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이달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초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크롬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브라우저에서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플래시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지원을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줄이고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SW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개발자들에게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HTML5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를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사용을</w:t>
            </w:r>
          </w:p>
          <w:p w14:paraId="00B3F9B7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권장한다고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발표했다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>.</w:t>
            </w:r>
          </w:p>
          <w:p w14:paraId="137F9D81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&lt;/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p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21CA096F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&lt;/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div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5ED8AEEB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div</w:t>
            </w:r>
            <w:r w:rsidRPr="00F006EB">
              <w:rPr>
                <w:rFonts w:ascii="굴림체" w:eastAsia="굴림체" w:cs="굴림체"/>
                <w:kern w:val="0"/>
              </w:rPr>
              <w:t xml:space="preserve"> </w:t>
            </w:r>
            <w:r w:rsidRPr="00F006EB">
              <w:rPr>
                <w:rFonts w:ascii="굴림체" w:eastAsia="굴림체" w:cs="굴림체"/>
                <w:color w:val="7F007F"/>
                <w:kern w:val="0"/>
              </w:rPr>
              <w:t>class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>=</w:t>
            </w:r>
            <w:r w:rsidRPr="00F006EB">
              <w:rPr>
                <w:rFonts w:ascii="굴림체" w:eastAsia="굴림체" w:cs="굴림체"/>
                <w:color w:val="2A00FF"/>
                <w:kern w:val="0"/>
              </w:rPr>
              <w:t>"footer"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39BB496C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a</w:t>
            </w:r>
            <w:r w:rsidRPr="00F006EB">
              <w:rPr>
                <w:rFonts w:ascii="굴림체" w:eastAsia="굴림체" w:cs="굴림체"/>
                <w:kern w:val="0"/>
              </w:rPr>
              <w:t xml:space="preserve"> </w:t>
            </w:r>
            <w:r w:rsidRPr="00F006EB">
              <w:rPr>
                <w:rFonts w:ascii="굴림체" w:eastAsia="굴림체" w:cs="굴림체"/>
                <w:color w:val="7F007F"/>
                <w:kern w:val="0"/>
              </w:rPr>
              <w:t>href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>=</w:t>
            </w:r>
            <w:r w:rsidRPr="00F006EB">
              <w:rPr>
                <w:rFonts w:ascii="굴림체" w:eastAsia="굴림체" w:cs="굴림체"/>
                <w:color w:val="2A00FF"/>
                <w:kern w:val="0"/>
              </w:rPr>
              <w:t>"http://www.skhu.ac.kr"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&gt;&lt;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img</w:t>
            </w:r>
            <w:r w:rsidRPr="00F006EB">
              <w:rPr>
                <w:rFonts w:ascii="굴림체" w:eastAsia="굴림체" w:cs="굴림체"/>
                <w:kern w:val="0"/>
              </w:rPr>
              <w:t xml:space="preserve"> </w:t>
            </w:r>
            <w:r w:rsidRPr="00F006EB">
              <w:rPr>
                <w:rFonts w:ascii="굴림체" w:eastAsia="굴림체" w:cs="굴림체"/>
                <w:color w:val="7F007F"/>
                <w:kern w:val="0"/>
              </w:rPr>
              <w:t>src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>=</w:t>
            </w:r>
            <w:r w:rsidRPr="00F006EB">
              <w:rPr>
                <w:rFonts w:ascii="굴림체" w:eastAsia="굴림체" w:cs="굴림체"/>
                <w:color w:val="2A00FF"/>
                <w:kern w:val="0"/>
              </w:rPr>
              <w:t>"/images/skhu.jpg"</w:t>
            </w:r>
            <w:r w:rsidRPr="00F006EB">
              <w:rPr>
                <w:rFonts w:ascii="굴림체" w:eastAsia="굴림체" w:cs="굴림체"/>
                <w:kern w:val="0"/>
              </w:rPr>
              <w:t xml:space="preserve">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/&gt;&lt;/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a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60FC8082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  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div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51DAF7FB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       152-716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서울시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구로구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연동로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320 /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지하철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1.7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호선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온수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>(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성공회대입구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>)</w:t>
            </w:r>
            <w:r w:rsidRPr="00F006EB">
              <w:rPr>
                <w:rFonts w:ascii="굴림체" w:eastAsia="굴림체" w:cs="굴림체" w:hint="eastAsia"/>
                <w:color w:val="000000"/>
                <w:kern w:val="0"/>
              </w:rPr>
              <w:t>역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02-2610-4114</w:t>
            </w:r>
          </w:p>
          <w:p w14:paraId="58684295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  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&lt;/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div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32CF2546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  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div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4FD5AB6C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       Copyright (c) Sung-Kong-Hoe Univisity. All rights reserved.</w:t>
            </w:r>
          </w:p>
          <w:p w14:paraId="531E2287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  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&lt;/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div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461F7C25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&lt;/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div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40EA6EE2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8080"/>
                <w:kern w:val="0"/>
              </w:rPr>
              <w:t>&lt;/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div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  <w:r w:rsidRPr="00F006EB">
              <w:rPr>
                <w:rFonts w:ascii="굴림체" w:eastAsia="굴림체" w:cs="굴림체"/>
                <w:color w:val="000000"/>
                <w:kern w:val="0"/>
              </w:rPr>
              <w:t xml:space="preserve">        </w:t>
            </w:r>
          </w:p>
          <w:p w14:paraId="7CACACF7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</w:p>
          <w:p w14:paraId="077469E8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8080"/>
                <w:kern w:val="0"/>
              </w:rPr>
              <w:t>&lt;/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body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180FAB98" w14:textId="77777777" w:rsidR="00F006EB" w:rsidRPr="00F006EB" w:rsidRDefault="00F006EB" w:rsidP="00F006EB">
            <w:pPr>
              <w:wordWrap/>
              <w:adjustRightInd w:val="0"/>
              <w:spacing w:line="220" w:lineRule="exact"/>
              <w:rPr>
                <w:rFonts w:ascii="굴림체" w:eastAsia="굴림체" w:cs="굴림체"/>
                <w:kern w:val="0"/>
              </w:rPr>
            </w:pPr>
            <w:r w:rsidRPr="00F006EB">
              <w:rPr>
                <w:rFonts w:ascii="굴림체" w:eastAsia="굴림체" w:cs="굴림체"/>
                <w:color w:val="008080"/>
                <w:kern w:val="0"/>
              </w:rPr>
              <w:t>&lt;/</w:t>
            </w:r>
            <w:r w:rsidRPr="00F006EB">
              <w:rPr>
                <w:rFonts w:ascii="굴림체" w:eastAsia="굴림체" w:cs="굴림체"/>
                <w:color w:val="3F7F7F"/>
                <w:kern w:val="0"/>
              </w:rPr>
              <w:t>html</w:t>
            </w:r>
            <w:r w:rsidRPr="00F006EB">
              <w:rPr>
                <w:rFonts w:ascii="굴림체" w:eastAsia="굴림체" w:cs="굴림체"/>
                <w:color w:val="008080"/>
                <w:kern w:val="0"/>
              </w:rPr>
              <w:t>&gt;</w:t>
            </w:r>
          </w:p>
          <w:p w14:paraId="30649410" w14:textId="77777777" w:rsidR="00F006EB" w:rsidRPr="00F006EB" w:rsidRDefault="00F006EB" w:rsidP="00F006EB">
            <w:pPr>
              <w:wordWrap/>
              <w:spacing w:line="220" w:lineRule="exact"/>
            </w:pPr>
          </w:p>
        </w:tc>
      </w:tr>
    </w:tbl>
    <w:p w14:paraId="313E8BAA" w14:textId="77777777" w:rsidR="00F006EB" w:rsidRPr="00F006EB" w:rsidRDefault="00F006EB" w:rsidP="00F006EB"/>
    <w:p w14:paraId="2EC5EAFF" w14:textId="77777777" w:rsidR="00F006EB" w:rsidRDefault="00F006EB" w:rsidP="00580EED"/>
    <w:p w14:paraId="5662D554" w14:textId="77777777" w:rsidR="002B196A" w:rsidRDefault="002B196A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14E9D790" w14:textId="0A52521E" w:rsidR="002B196A" w:rsidRDefault="002B196A" w:rsidP="002B196A">
      <w:pPr>
        <w:pStyle w:val="1"/>
      </w:pPr>
      <w:bookmarkStart w:id="13" w:name="_Toc476312530"/>
      <w:r>
        <w:rPr>
          <w:rFonts w:hint="eastAsia"/>
        </w:rPr>
        <w:lastRenderedPageBreak/>
        <w:t>연습문제</w:t>
      </w:r>
      <w:bookmarkEnd w:id="13"/>
    </w:p>
    <w:p w14:paraId="3E3BBB6B" w14:textId="58D23A44" w:rsidR="002B196A" w:rsidRDefault="002B196A" w:rsidP="002B196A"/>
    <w:p w14:paraId="14123B31" w14:textId="67FCA66F" w:rsidR="002B196A" w:rsidRDefault="002B196A" w:rsidP="002B196A">
      <w:pPr>
        <w:pStyle w:val="2"/>
      </w:pPr>
      <w:bookmarkStart w:id="14" w:name="_Toc476312531"/>
      <w:r>
        <w:rPr>
          <w:rFonts w:hint="eastAsia"/>
        </w:rPr>
        <w:t>복습</w:t>
      </w:r>
      <w:bookmarkEnd w:id="14"/>
    </w:p>
    <w:p w14:paraId="6289D7B9" w14:textId="5405BC17" w:rsidR="002B196A" w:rsidRDefault="002B196A" w:rsidP="002B196A"/>
    <w:p w14:paraId="7B0DA827" w14:textId="2BE8559B" w:rsidR="002B196A" w:rsidRDefault="002B196A" w:rsidP="002B196A">
      <w:r>
        <w:rPr>
          <w:rFonts w:hint="eastAsia"/>
        </w:rPr>
        <w:t>웹페이지에 사진을 표시하기 위한 태그는 무엇인가?</w:t>
      </w:r>
    </w:p>
    <w:p w14:paraId="67F39003" w14:textId="77777777" w:rsidR="00A824BD" w:rsidRDefault="00A824BD" w:rsidP="00A824BD">
      <w:r>
        <w:t>1.5 배 줄간격을 지정하는 방법은?</w:t>
      </w:r>
    </w:p>
    <w:p w14:paraId="2F83C974" w14:textId="77777777" w:rsidR="00A824BD" w:rsidRDefault="00A824BD" w:rsidP="00A824BD">
      <w:r>
        <w:rPr>
          <w:rFonts w:hint="eastAsia"/>
        </w:rPr>
        <w:t>태그들</w:t>
      </w:r>
      <w:r>
        <w:t xml:space="preserve"> 사이의 여백을 지정하는 서식은 무엇인가?</w:t>
      </w:r>
    </w:p>
    <w:p w14:paraId="6DD427F3" w14:textId="77777777" w:rsidR="00A824BD" w:rsidRDefault="00A824BD" w:rsidP="00A824BD">
      <w:r>
        <w:rPr>
          <w:rFonts w:hint="eastAsia"/>
        </w:rPr>
        <w:t>네이버</w:t>
      </w:r>
      <w:r>
        <w:t xml:space="preserve"> 웹페이지처럼 웹페이지의 내용이 웹브라우저 창 가운데 표시되게 하려면?</w:t>
      </w:r>
    </w:p>
    <w:p w14:paraId="7F0D9A0C" w14:textId="77777777" w:rsidR="00A824BD" w:rsidRDefault="00A824BD" w:rsidP="00A824BD">
      <w:r>
        <w:rPr>
          <w:rFonts w:hint="eastAsia"/>
        </w:rPr>
        <w:t>어떤</w:t>
      </w:r>
      <w:r>
        <w:t xml:space="preserve"> 태그를 특정 x, y 좌표에 표시되게 하려면?</w:t>
      </w:r>
    </w:p>
    <w:p w14:paraId="47DBB977" w14:textId="77777777" w:rsidR="00A824BD" w:rsidRDefault="00A824BD" w:rsidP="00A824BD">
      <w:r>
        <w:rPr>
          <w:rFonts w:hint="eastAsia"/>
        </w:rPr>
        <w:t>어떤</w:t>
      </w:r>
      <w:r>
        <w:t xml:space="preserve"> 태그에 표시될 폰트를 지정하는 방법은?</w:t>
      </w:r>
    </w:p>
    <w:p w14:paraId="7D12B28A" w14:textId="77777777" w:rsidR="00A824BD" w:rsidRPr="00A824BD" w:rsidRDefault="00A824BD" w:rsidP="00A824BD"/>
    <w:p w14:paraId="48BF1DC9" w14:textId="77777777" w:rsidR="00A824BD" w:rsidRDefault="00A824BD" w:rsidP="00A824BD">
      <w:r>
        <w:t>float: right; 서식을 적용 받은 태그는 어떻게 그려지는가?</w:t>
      </w:r>
    </w:p>
    <w:p w14:paraId="66E690FE" w14:textId="77777777" w:rsidR="00A824BD" w:rsidRDefault="00A824BD" w:rsidP="00A824BD">
      <w:r>
        <w:t>position: absolute; 서식을 적용 받은 태그는 어떻게 그려지는가?</w:t>
      </w:r>
    </w:p>
    <w:p w14:paraId="693BE224" w14:textId="77777777" w:rsidR="00A824BD" w:rsidRDefault="00A824BD" w:rsidP="00A824BD"/>
    <w:p w14:paraId="1DF951F9" w14:textId="77777777" w:rsidR="00A824BD" w:rsidRDefault="00A824BD" w:rsidP="00A824BD">
      <w:r>
        <w:rPr>
          <w:rFonts w:hint="eastAsia"/>
        </w:rPr>
        <w:t>아래</w:t>
      </w:r>
      <w:r>
        <w:t xml:space="preserve"> 서식은 어떠 태그에 적용되는가?</w:t>
      </w:r>
    </w:p>
    <w:p w14:paraId="00CA6C97" w14:textId="77777777" w:rsidR="00A824BD" w:rsidRDefault="00A824BD" w:rsidP="00A824BD">
      <w:r>
        <w:t>tbody tr:nth-child(2) { color: red; }</w:t>
      </w:r>
    </w:p>
    <w:p w14:paraId="70B499FF" w14:textId="77777777" w:rsidR="00A824BD" w:rsidRDefault="00A824BD" w:rsidP="00A824BD">
      <w:r>
        <w:t>div.menu span { color: read; }</w:t>
      </w:r>
    </w:p>
    <w:p w14:paraId="5B84ADDE" w14:textId="77777777" w:rsidR="00A824BD" w:rsidRDefault="00A824BD" w:rsidP="00A824BD">
      <w:r>
        <w:t>tr.odd td:nth-child(1) { color: red; }</w:t>
      </w:r>
    </w:p>
    <w:p w14:paraId="0C0F0820" w14:textId="77777777" w:rsidR="00A824BD" w:rsidRDefault="00A824BD" w:rsidP="00A824BD"/>
    <w:p w14:paraId="37B76B5F" w14:textId="77777777" w:rsidR="00A824BD" w:rsidRDefault="00A824BD" w:rsidP="00A824BD"/>
    <w:p w14:paraId="129EFAC0" w14:textId="77777777" w:rsidR="00A824BD" w:rsidRDefault="00A824BD" w:rsidP="00A824BD"/>
    <w:p w14:paraId="7806460D" w14:textId="596C14B4" w:rsidR="00A824BD" w:rsidRDefault="00A61C96" w:rsidP="00A61C96">
      <w:pPr>
        <w:pStyle w:val="2"/>
      </w:pPr>
      <w:bookmarkStart w:id="15" w:name="_Toc476312532"/>
      <w:r>
        <w:rPr>
          <w:rFonts w:hint="eastAsia"/>
        </w:rPr>
        <w:t>게시판 화면 만들기</w:t>
      </w:r>
      <w:bookmarkEnd w:id="15"/>
    </w:p>
    <w:p w14:paraId="2B06FE6F" w14:textId="389DF900" w:rsidR="00A61C96" w:rsidRDefault="00A61C96" w:rsidP="00A61C96">
      <w:r>
        <w:rPr>
          <w:rFonts w:hint="eastAsia"/>
        </w:rPr>
        <w:t xml:space="preserve">html 태그와 </w:t>
      </w:r>
      <w:r>
        <w:t xml:space="preserve">CSS </w:t>
      </w:r>
      <w:r>
        <w:rPr>
          <w:rFonts w:hint="eastAsia"/>
        </w:rPr>
        <w:t>서식을 사용하여</w:t>
      </w:r>
      <w:r>
        <w:t xml:space="preserve">, </w:t>
      </w:r>
      <w:r>
        <w:rPr>
          <w:rFonts w:hint="eastAsia"/>
        </w:rPr>
        <w:t>자신이 구현하고 싶은 게시판 화면을 만들어라.</w:t>
      </w:r>
    </w:p>
    <w:p w14:paraId="1F6650B7" w14:textId="3B08861E" w:rsidR="00A61C96" w:rsidRDefault="00A61C96" w:rsidP="00A61C96"/>
    <w:p w14:paraId="510DF474" w14:textId="72F865D7" w:rsidR="00A61C96" w:rsidRDefault="00A61C96" w:rsidP="00A61C96"/>
    <w:p w14:paraId="3E67DFB8" w14:textId="77777777" w:rsidR="00A61C96" w:rsidRPr="00A61C96" w:rsidRDefault="00A61C96" w:rsidP="00A61C96"/>
    <w:p w14:paraId="23BA6AAB" w14:textId="77777777" w:rsidR="00A824BD" w:rsidRDefault="00A824BD" w:rsidP="00A824BD"/>
    <w:p w14:paraId="6E3AF974" w14:textId="77777777" w:rsidR="002B196A" w:rsidRPr="00A824BD" w:rsidRDefault="002B196A" w:rsidP="002B196A"/>
    <w:p w14:paraId="055E64A7" w14:textId="74BF1B83" w:rsidR="002B196A" w:rsidRDefault="002B196A" w:rsidP="002B196A"/>
    <w:p w14:paraId="628F5824" w14:textId="77777777" w:rsidR="002B196A" w:rsidRPr="002B196A" w:rsidRDefault="002B196A" w:rsidP="002B196A"/>
    <w:sectPr w:rsidR="002B196A" w:rsidRPr="002B196A" w:rsidSect="00172E3C">
      <w:footerReference w:type="default" r:id="rId32"/>
      <w:pgSz w:w="11906" w:h="16838"/>
      <w:pgMar w:top="720" w:right="720" w:bottom="720" w:left="720" w:header="0" w:footer="113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08C86A6" w14:textId="77777777" w:rsidR="000919AA" w:rsidRDefault="000919AA" w:rsidP="000A6D40">
      <w:r>
        <w:separator/>
      </w:r>
    </w:p>
  </w:endnote>
  <w:endnote w:type="continuationSeparator" w:id="0">
    <w:p w14:paraId="7AAB8DD5" w14:textId="77777777" w:rsidR="000919AA" w:rsidRDefault="000919AA" w:rsidP="000A6D40">
      <w:r>
        <w:continuationSeparator/>
      </w:r>
    </w:p>
  </w:endnote>
  <w:endnote w:type="continuationNotice" w:id="1">
    <w:p w14:paraId="4E2190E5" w14:textId="77777777" w:rsidR="000919AA" w:rsidRDefault="000919A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80138901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14:paraId="198098F1" w14:textId="6656CCAF" w:rsidR="00C044BE" w:rsidRDefault="00C044BE">
            <w:pPr>
              <w:pStyle w:val="a6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C5501">
              <w:rPr>
                <w:b/>
                <w:bCs/>
                <w:noProof/>
              </w:rPr>
              <w:t>21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C5501">
              <w:rPr>
                <w:b/>
                <w:bCs/>
                <w:noProof/>
              </w:rPr>
              <w:t>52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5781D41" w14:textId="77777777" w:rsidR="00C044BE" w:rsidRDefault="00C044B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4E4248" w14:textId="77777777" w:rsidR="000919AA" w:rsidRDefault="000919AA" w:rsidP="000A6D40">
      <w:r>
        <w:separator/>
      </w:r>
    </w:p>
  </w:footnote>
  <w:footnote w:type="continuationSeparator" w:id="0">
    <w:p w14:paraId="428875E4" w14:textId="77777777" w:rsidR="000919AA" w:rsidRDefault="000919AA" w:rsidP="000A6D40">
      <w:r>
        <w:continuationSeparator/>
      </w:r>
    </w:p>
  </w:footnote>
  <w:footnote w:type="continuationNotice" w:id="1">
    <w:p w14:paraId="3D99B44F" w14:textId="77777777" w:rsidR="000919AA" w:rsidRDefault="000919A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537D0"/>
    <w:multiLevelType w:val="multilevel"/>
    <w:tmpl w:val="04B4C6C4"/>
    <w:lvl w:ilvl="0">
      <w:start w:val="1"/>
      <w:numFmt w:val="decimal"/>
      <w:pStyle w:val="1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2)"/>
      <w:lvlJc w:val="left"/>
      <w:pPr>
        <w:ind w:left="992" w:hanging="992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3B20581"/>
    <w:multiLevelType w:val="multilevel"/>
    <w:tmpl w:val="AE3E1E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8AA1513"/>
    <w:multiLevelType w:val="hybridMultilevel"/>
    <w:tmpl w:val="5900E48E"/>
    <w:lvl w:ilvl="0" w:tplc="A18E2E12">
      <w:start w:val="1"/>
      <w:numFmt w:val="bullet"/>
      <w:pStyle w:val="10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9F074C9"/>
    <w:multiLevelType w:val="hybridMultilevel"/>
    <w:tmpl w:val="31A4F02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A186822"/>
    <w:multiLevelType w:val="multilevel"/>
    <w:tmpl w:val="70D0786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10182580"/>
    <w:multiLevelType w:val="hybridMultilevel"/>
    <w:tmpl w:val="16C4BE7E"/>
    <w:lvl w:ilvl="0" w:tplc="A8A65C74">
      <w:start w:val="1"/>
      <w:numFmt w:val="decimal"/>
      <w:lvlText w:val="%1."/>
      <w:lvlJc w:val="righ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1B16C53"/>
    <w:multiLevelType w:val="multilevel"/>
    <w:tmpl w:val="0750F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1305557B"/>
    <w:multiLevelType w:val="multilevel"/>
    <w:tmpl w:val="5440716E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2)"/>
      <w:lvlJc w:val="left"/>
      <w:pPr>
        <w:ind w:left="992" w:hanging="992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21394CD6"/>
    <w:multiLevelType w:val="multilevel"/>
    <w:tmpl w:val="C79C3490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9" w15:restartNumberingAfterBreak="0">
    <w:nsid w:val="22BA71E2"/>
    <w:multiLevelType w:val="multilevel"/>
    <w:tmpl w:val="03341F4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23DC66AF"/>
    <w:multiLevelType w:val="hybridMultilevel"/>
    <w:tmpl w:val="FFB45E68"/>
    <w:lvl w:ilvl="0" w:tplc="DD8CBE38">
      <w:start w:val="1"/>
      <w:numFmt w:val="bullet"/>
      <w:pStyle w:val="20"/>
      <w:lvlText w:val=""/>
      <w:lvlJc w:val="left"/>
      <w:pPr>
        <w:ind w:left="11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0" w:hanging="400"/>
      </w:pPr>
      <w:rPr>
        <w:rFonts w:ascii="Wingdings" w:hAnsi="Wingdings" w:hint="default"/>
      </w:rPr>
    </w:lvl>
  </w:abstractNum>
  <w:abstractNum w:abstractNumId="11" w15:restartNumberingAfterBreak="0">
    <w:nsid w:val="24FF0035"/>
    <w:multiLevelType w:val="multilevel"/>
    <w:tmpl w:val="3B0CC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347F25E0"/>
    <w:multiLevelType w:val="multilevel"/>
    <w:tmpl w:val="835AB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 w15:restartNumberingAfterBreak="0">
    <w:nsid w:val="38E44322"/>
    <w:multiLevelType w:val="multilevel"/>
    <w:tmpl w:val="7D28F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3CA00D24"/>
    <w:multiLevelType w:val="multilevel"/>
    <w:tmpl w:val="8EC46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 w15:restartNumberingAfterBreak="0">
    <w:nsid w:val="40BF3210"/>
    <w:multiLevelType w:val="multilevel"/>
    <w:tmpl w:val="5ABEA57A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6" w15:restartNumberingAfterBreak="0">
    <w:nsid w:val="5616645C"/>
    <w:multiLevelType w:val="multilevel"/>
    <w:tmpl w:val="B852A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59F7289A"/>
    <w:multiLevelType w:val="hybridMultilevel"/>
    <w:tmpl w:val="3776F4EC"/>
    <w:lvl w:ilvl="0" w:tplc="B37C26F6">
      <w:start w:val="1"/>
      <w:numFmt w:val="decimal"/>
      <w:lvlText w:val="%1."/>
      <w:lvlJc w:val="righ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D6E0351"/>
    <w:multiLevelType w:val="multilevel"/>
    <w:tmpl w:val="08DC4D0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 w15:restartNumberingAfterBreak="0">
    <w:nsid w:val="6E9D4755"/>
    <w:multiLevelType w:val="hybridMultilevel"/>
    <w:tmpl w:val="7A08F68A"/>
    <w:lvl w:ilvl="0" w:tplc="2710DAC8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0C751A5"/>
    <w:multiLevelType w:val="hybridMultilevel"/>
    <w:tmpl w:val="0142AC4C"/>
    <w:lvl w:ilvl="0" w:tplc="6B180E7A">
      <w:start w:val="1"/>
      <w:numFmt w:val="decimal"/>
      <w:lvlText w:val="%1."/>
      <w:lvlJc w:val="righ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5BC06C6"/>
    <w:multiLevelType w:val="multilevel"/>
    <w:tmpl w:val="EBC467DE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2"/>
  </w:num>
  <w:num w:numId="2">
    <w:abstractNumId w:val="10"/>
  </w:num>
  <w:num w:numId="3">
    <w:abstractNumId w:val="9"/>
  </w:num>
  <w:num w:numId="4">
    <w:abstractNumId w:val="21"/>
  </w:num>
  <w:num w:numId="5">
    <w:abstractNumId w:val="19"/>
  </w:num>
  <w:num w:numId="6">
    <w:abstractNumId w:val="11"/>
  </w:num>
  <w:num w:numId="7">
    <w:abstractNumId w:val="21"/>
  </w:num>
  <w:num w:numId="8">
    <w:abstractNumId w:val="15"/>
  </w:num>
  <w:num w:numId="9">
    <w:abstractNumId w:val="15"/>
  </w:num>
  <w:num w:numId="10">
    <w:abstractNumId w:val="6"/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8"/>
  </w:num>
  <w:num w:numId="13">
    <w:abstractNumId w:val="1"/>
  </w:num>
  <w:num w:numId="14">
    <w:abstractNumId w:val="4"/>
  </w:num>
  <w:num w:numId="15">
    <w:abstractNumId w:val="16"/>
  </w:num>
  <w:num w:numId="16">
    <w:abstractNumId w:val="16"/>
  </w:num>
  <w:num w:numId="17">
    <w:abstractNumId w:val="12"/>
  </w:num>
  <w:num w:numId="18">
    <w:abstractNumId w:val="8"/>
  </w:num>
  <w:num w:numId="19">
    <w:abstractNumId w:val="8"/>
  </w:num>
  <w:num w:numId="20">
    <w:abstractNumId w:val="14"/>
  </w:num>
  <w:num w:numId="21">
    <w:abstractNumId w:val="5"/>
  </w:num>
  <w:num w:numId="22">
    <w:abstractNumId w:val="5"/>
  </w:num>
  <w:num w:numId="23">
    <w:abstractNumId w:val="3"/>
  </w:num>
  <w:num w:numId="24">
    <w:abstractNumId w:val="20"/>
  </w:num>
  <w:num w:numId="25">
    <w:abstractNumId w:val="17"/>
  </w:num>
  <w:num w:numId="26">
    <w:abstractNumId w:val="7"/>
  </w:num>
  <w:num w:numId="27">
    <w:abstractNumId w:val="7"/>
  </w:num>
  <w:num w:numId="28">
    <w:abstractNumId w:val="13"/>
  </w:num>
  <w:num w:numId="29">
    <w:abstractNumId w:val="0"/>
  </w:num>
  <w:num w:numId="30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ttachedTemplate r:id="rId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2277"/>
    <w:rsid w:val="00003813"/>
    <w:rsid w:val="00010CEC"/>
    <w:rsid w:val="0001144A"/>
    <w:rsid w:val="0002473F"/>
    <w:rsid w:val="00025E5E"/>
    <w:rsid w:val="00030AB5"/>
    <w:rsid w:val="000370A7"/>
    <w:rsid w:val="00044D3C"/>
    <w:rsid w:val="00045F25"/>
    <w:rsid w:val="00053388"/>
    <w:rsid w:val="00060663"/>
    <w:rsid w:val="00073163"/>
    <w:rsid w:val="00073874"/>
    <w:rsid w:val="000919AA"/>
    <w:rsid w:val="000935DE"/>
    <w:rsid w:val="000A65B4"/>
    <w:rsid w:val="000A6D40"/>
    <w:rsid w:val="000C11DB"/>
    <w:rsid w:val="000D2925"/>
    <w:rsid w:val="000E161F"/>
    <w:rsid w:val="000E2116"/>
    <w:rsid w:val="000E6C23"/>
    <w:rsid w:val="000E6DC0"/>
    <w:rsid w:val="001077AD"/>
    <w:rsid w:val="0011121B"/>
    <w:rsid w:val="00113E74"/>
    <w:rsid w:val="001217A1"/>
    <w:rsid w:val="00137CF3"/>
    <w:rsid w:val="001453D0"/>
    <w:rsid w:val="00160122"/>
    <w:rsid w:val="00161AF5"/>
    <w:rsid w:val="00172E3C"/>
    <w:rsid w:val="00182A4E"/>
    <w:rsid w:val="00184191"/>
    <w:rsid w:val="00190906"/>
    <w:rsid w:val="001A43AB"/>
    <w:rsid w:val="001B2F5C"/>
    <w:rsid w:val="001C4F84"/>
    <w:rsid w:val="001F1741"/>
    <w:rsid w:val="002005B9"/>
    <w:rsid w:val="00200BB7"/>
    <w:rsid w:val="00212869"/>
    <w:rsid w:val="002202B1"/>
    <w:rsid w:val="00220CAB"/>
    <w:rsid w:val="00222277"/>
    <w:rsid w:val="00234051"/>
    <w:rsid w:val="00252723"/>
    <w:rsid w:val="002532E9"/>
    <w:rsid w:val="002611A5"/>
    <w:rsid w:val="00266C7B"/>
    <w:rsid w:val="002752BC"/>
    <w:rsid w:val="00285C2B"/>
    <w:rsid w:val="00286F2C"/>
    <w:rsid w:val="002901CD"/>
    <w:rsid w:val="002945F0"/>
    <w:rsid w:val="00295303"/>
    <w:rsid w:val="002A7201"/>
    <w:rsid w:val="002B196A"/>
    <w:rsid w:val="002B1D4A"/>
    <w:rsid w:val="002B5406"/>
    <w:rsid w:val="002B562A"/>
    <w:rsid w:val="002D47B3"/>
    <w:rsid w:val="0031149D"/>
    <w:rsid w:val="003167DD"/>
    <w:rsid w:val="00326C0B"/>
    <w:rsid w:val="00332573"/>
    <w:rsid w:val="003333BF"/>
    <w:rsid w:val="00396984"/>
    <w:rsid w:val="003A24DD"/>
    <w:rsid w:val="003A32FC"/>
    <w:rsid w:val="003A52D9"/>
    <w:rsid w:val="003A5B62"/>
    <w:rsid w:val="003B30F9"/>
    <w:rsid w:val="003B4B5E"/>
    <w:rsid w:val="003C3121"/>
    <w:rsid w:val="003C4AB7"/>
    <w:rsid w:val="003D463F"/>
    <w:rsid w:val="003E5692"/>
    <w:rsid w:val="00400527"/>
    <w:rsid w:val="00402E6F"/>
    <w:rsid w:val="00412EBC"/>
    <w:rsid w:val="00420AAD"/>
    <w:rsid w:val="00421877"/>
    <w:rsid w:val="0042277B"/>
    <w:rsid w:val="00422DD0"/>
    <w:rsid w:val="00444D59"/>
    <w:rsid w:val="00450A28"/>
    <w:rsid w:val="00454624"/>
    <w:rsid w:val="004565C3"/>
    <w:rsid w:val="00457BC1"/>
    <w:rsid w:val="00481640"/>
    <w:rsid w:val="004C1993"/>
    <w:rsid w:val="004D5011"/>
    <w:rsid w:val="00512DAA"/>
    <w:rsid w:val="0052303B"/>
    <w:rsid w:val="0053412F"/>
    <w:rsid w:val="00554CF9"/>
    <w:rsid w:val="0055504B"/>
    <w:rsid w:val="005636AF"/>
    <w:rsid w:val="00563B8C"/>
    <w:rsid w:val="00576B88"/>
    <w:rsid w:val="00580EED"/>
    <w:rsid w:val="005837BF"/>
    <w:rsid w:val="005838C9"/>
    <w:rsid w:val="00591E55"/>
    <w:rsid w:val="00594EAE"/>
    <w:rsid w:val="00595F87"/>
    <w:rsid w:val="005A159E"/>
    <w:rsid w:val="005A2383"/>
    <w:rsid w:val="005A751B"/>
    <w:rsid w:val="005B1418"/>
    <w:rsid w:val="005B4C3A"/>
    <w:rsid w:val="005D70C4"/>
    <w:rsid w:val="005E0953"/>
    <w:rsid w:val="005F64C5"/>
    <w:rsid w:val="006012E7"/>
    <w:rsid w:val="00603836"/>
    <w:rsid w:val="006061A8"/>
    <w:rsid w:val="00627141"/>
    <w:rsid w:val="0064039E"/>
    <w:rsid w:val="00646E78"/>
    <w:rsid w:val="00660C54"/>
    <w:rsid w:val="006723F7"/>
    <w:rsid w:val="00672441"/>
    <w:rsid w:val="00672D78"/>
    <w:rsid w:val="00687396"/>
    <w:rsid w:val="00687713"/>
    <w:rsid w:val="00690206"/>
    <w:rsid w:val="006A0024"/>
    <w:rsid w:val="006B27B3"/>
    <w:rsid w:val="006C1F9C"/>
    <w:rsid w:val="006C4FBB"/>
    <w:rsid w:val="006E1BE4"/>
    <w:rsid w:val="006E3BA3"/>
    <w:rsid w:val="00701BE5"/>
    <w:rsid w:val="00703964"/>
    <w:rsid w:val="00710983"/>
    <w:rsid w:val="00711EA3"/>
    <w:rsid w:val="0071208C"/>
    <w:rsid w:val="007250AF"/>
    <w:rsid w:val="007365D0"/>
    <w:rsid w:val="00741DE4"/>
    <w:rsid w:val="00743ED9"/>
    <w:rsid w:val="00764598"/>
    <w:rsid w:val="00776EEA"/>
    <w:rsid w:val="00791CB8"/>
    <w:rsid w:val="007A0591"/>
    <w:rsid w:val="007B30EF"/>
    <w:rsid w:val="007B594A"/>
    <w:rsid w:val="007C1216"/>
    <w:rsid w:val="007C26CE"/>
    <w:rsid w:val="007D28F2"/>
    <w:rsid w:val="007D637D"/>
    <w:rsid w:val="00811F61"/>
    <w:rsid w:val="00813366"/>
    <w:rsid w:val="00815A62"/>
    <w:rsid w:val="00816E61"/>
    <w:rsid w:val="008179F7"/>
    <w:rsid w:val="0082204E"/>
    <w:rsid w:val="00835655"/>
    <w:rsid w:val="008401D5"/>
    <w:rsid w:val="00853706"/>
    <w:rsid w:val="0087291D"/>
    <w:rsid w:val="00876750"/>
    <w:rsid w:val="008944A1"/>
    <w:rsid w:val="00896C6A"/>
    <w:rsid w:val="008B70FA"/>
    <w:rsid w:val="008C0E25"/>
    <w:rsid w:val="008C5007"/>
    <w:rsid w:val="008D6848"/>
    <w:rsid w:val="008D6F33"/>
    <w:rsid w:val="008E214F"/>
    <w:rsid w:val="008E25D7"/>
    <w:rsid w:val="008E4E2E"/>
    <w:rsid w:val="008F070A"/>
    <w:rsid w:val="008F3C9A"/>
    <w:rsid w:val="00907EB9"/>
    <w:rsid w:val="00920D0B"/>
    <w:rsid w:val="00923769"/>
    <w:rsid w:val="00924EAF"/>
    <w:rsid w:val="00932F5F"/>
    <w:rsid w:val="00932FE1"/>
    <w:rsid w:val="00933D0A"/>
    <w:rsid w:val="00934411"/>
    <w:rsid w:val="00953DC9"/>
    <w:rsid w:val="00954BE5"/>
    <w:rsid w:val="0096062B"/>
    <w:rsid w:val="009608D9"/>
    <w:rsid w:val="0096324C"/>
    <w:rsid w:val="00967EA9"/>
    <w:rsid w:val="00970B5B"/>
    <w:rsid w:val="0099432E"/>
    <w:rsid w:val="0099448F"/>
    <w:rsid w:val="009A643F"/>
    <w:rsid w:val="009B0148"/>
    <w:rsid w:val="009B6F51"/>
    <w:rsid w:val="009C5501"/>
    <w:rsid w:val="009C6FA4"/>
    <w:rsid w:val="009D5D20"/>
    <w:rsid w:val="009E0717"/>
    <w:rsid w:val="009E5B0F"/>
    <w:rsid w:val="009F2A17"/>
    <w:rsid w:val="009F36F3"/>
    <w:rsid w:val="009F4CDA"/>
    <w:rsid w:val="00A0218E"/>
    <w:rsid w:val="00A13465"/>
    <w:rsid w:val="00A2141E"/>
    <w:rsid w:val="00A32AAD"/>
    <w:rsid w:val="00A35513"/>
    <w:rsid w:val="00A4048A"/>
    <w:rsid w:val="00A45456"/>
    <w:rsid w:val="00A52F93"/>
    <w:rsid w:val="00A532FE"/>
    <w:rsid w:val="00A533CE"/>
    <w:rsid w:val="00A538F1"/>
    <w:rsid w:val="00A60DF6"/>
    <w:rsid w:val="00A61C96"/>
    <w:rsid w:val="00A63727"/>
    <w:rsid w:val="00A824BD"/>
    <w:rsid w:val="00AA2522"/>
    <w:rsid w:val="00AB041C"/>
    <w:rsid w:val="00AB15FB"/>
    <w:rsid w:val="00AB551E"/>
    <w:rsid w:val="00AB6284"/>
    <w:rsid w:val="00AB6E3F"/>
    <w:rsid w:val="00AC05BB"/>
    <w:rsid w:val="00AC5D85"/>
    <w:rsid w:val="00AD301F"/>
    <w:rsid w:val="00AE3F6B"/>
    <w:rsid w:val="00AF09B8"/>
    <w:rsid w:val="00B028BB"/>
    <w:rsid w:val="00B02D09"/>
    <w:rsid w:val="00B1235B"/>
    <w:rsid w:val="00B16744"/>
    <w:rsid w:val="00B218BC"/>
    <w:rsid w:val="00B47BBD"/>
    <w:rsid w:val="00B54C79"/>
    <w:rsid w:val="00B75FFB"/>
    <w:rsid w:val="00B81919"/>
    <w:rsid w:val="00B831E2"/>
    <w:rsid w:val="00B87DD5"/>
    <w:rsid w:val="00B9367A"/>
    <w:rsid w:val="00BA49C2"/>
    <w:rsid w:val="00BA7246"/>
    <w:rsid w:val="00BB48DF"/>
    <w:rsid w:val="00BE4A69"/>
    <w:rsid w:val="00BE7FA6"/>
    <w:rsid w:val="00C044BE"/>
    <w:rsid w:val="00C077C0"/>
    <w:rsid w:val="00C15441"/>
    <w:rsid w:val="00C3398E"/>
    <w:rsid w:val="00C33C81"/>
    <w:rsid w:val="00C374C7"/>
    <w:rsid w:val="00C47CF5"/>
    <w:rsid w:val="00C47FAF"/>
    <w:rsid w:val="00C54914"/>
    <w:rsid w:val="00C55B0F"/>
    <w:rsid w:val="00C5769C"/>
    <w:rsid w:val="00C63909"/>
    <w:rsid w:val="00C655CF"/>
    <w:rsid w:val="00C71AE6"/>
    <w:rsid w:val="00C724BD"/>
    <w:rsid w:val="00C75575"/>
    <w:rsid w:val="00C756E5"/>
    <w:rsid w:val="00C83DC3"/>
    <w:rsid w:val="00C84E93"/>
    <w:rsid w:val="00CA7DD4"/>
    <w:rsid w:val="00CB5E4D"/>
    <w:rsid w:val="00CE6CF0"/>
    <w:rsid w:val="00CE7F85"/>
    <w:rsid w:val="00CF69E5"/>
    <w:rsid w:val="00CF7A6D"/>
    <w:rsid w:val="00D03B53"/>
    <w:rsid w:val="00D062B7"/>
    <w:rsid w:val="00D12FBF"/>
    <w:rsid w:val="00D1546B"/>
    <w:rsid w:val="00D23826"/>
    <w:rsid w:val="00D23C0D"/>
    <w:rsid w:val="00D33859"/>
    <w:rsid w:val="00D34251"/>
    <w:rsid w:val="00D36688"/>
    <w:rsid w:val="00D4405D"/>
    <w:rsid w:val="00D51631"/>
    <w:rsid w:val="00D6212B"/>
    <w:rsid w:val="00D70C5F"/>
    <w:rsid w:val="00D806ED"/>
    <w:rsid w:val="00D832C5"/>
    <w:rsid w:val="00D866CC"/>
    <w:rsid w:val="00DA0D64"/>
    <w:rsid w:val="00DA3617"/>
    <w:rsid w:val="00DA5EE6"/>
    <w:rsid w:val="00DB02BC"/>
    <w:rsid w:val="00DE0779"/>
    <w:rsid w:val="00DF09BE"/>
    <w:rsid w:val="00DF470B"/>
    <w:rsid w:val="00DF5469"/>
    <w:rsid w:val="00E077C5"/>
    <w:rsid w:val="00E122B2"/>
    <w:rsid w:val="00E1280F"/>
    <w:rsid w:val="00E1507B"/>
    <w:rsid w:val="00E367E5"/>
    <w:rsid w:val="00E45C83"/>
    <w:rsid w:val="00E5442F"/>
    <w:rsid w:val="00E54B86"/>
    <w:rsid w:val="00E57883"/>
    <w:rsid w:val="00E6787A"/>
    <w:rsid w:val="00E77B16"/>
    <w:rsid w:val="00E85FFF"/>
    <w:rsid w:val="00E9461F"/>
    <w:rsid w:val="00E9493A"/>
    <w:rsid w:val="00E95F82"/>
    <w:rsid w:val="00EA0E50"/>
    <w:rsid w:val="00EB2648"/>
    <w:rsid w:val="00EB3160"/>
    <w:rsid w:val="00EB3F8B"/>
    <w:rsid w:val="00EB4901"/>
    <w:rsid w:val="00EC4E5B"/>
    <w:rsid w:val="00ED2337"/>
    <w:rsid w:val="00EE4DD9"/>
    <w:rsid w:val="00EF4909"/>
    <w:rsid w:val="00F006EB"/>
    <w:rsid w:val="00F00B36"/>
    <w:rsid w:val="00F058B7"/>
    <w:rsid w:val="00F13167"/>
    <w:rsid w:val="00F147FE"/>
    <w:rsid w:val="00F23DD7"/>
    <w:rsid w:val="00F316B7"/>
    <w:rsid w:val="00F40DF7"/>
    <w:rsid w:val="00F451E7"/>
    <w:rsid w:val="00F556BC"/>
    <w:rsid w:val="00F57E3C"/>
    <w:rsid w:val="00F716E3"/>
    <w:rsid w:val="00F82E0C"/>
    <w:rsid w:val="00F90A5D"/>
    <w:rsid w:val="00F924DF"/>
    <w:rsid w:val="00F92E2E"/>
    <w:rsid w:val="00FB02D0"/>
    <w:rsid w:val="00FD1543"/>
    <w:rsid w:val="00FE09B1"/>
    <w:rsid w:val="00FE3184"/>
    <w:rsid w:val="00FE7FB2"/>
    <w:rsid w:val="00FF08BA"/>
    <w:rsid w:val="00FF283F"/>
    <w:rsid w:val="00FF3C19"/>
    <w:rsid w:val="00FF5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F8A40B"/>
  <w15:docId w15:val="{209763A0-315C-46DA-AB89-C0E568EA4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E6CF0"/>
    <w:pPr>
      <w:widowControl w:val="0"/>
      <w:wordWrap w:val="0"/>
      <w:autoSpaceDE w:val="0"/>
      <w:autoSpaceDN w:val="0"/>
      <w:spacing w:after="0" w:line="240" w:lineRule="auto"/>
      <w:jc w:val="left"/>
    </w:pPr>
    <w:rPr>
      <w:rFonts w:ascii="굴림" w:eastAsia="굴림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C54914"/>
    <w:pPr>
      <w:keepNext/>
      <w:numPr>
        <w:numId w:val="29"/>
      </w:numPr>
      <w:outlineLvl w:val="0"/>
    </w:pPr>
    <w:rPr>
      <w:rFonts w:hAnsi="굴림" w:cstheme="majorBidi"/>
      <w:b/>
      <w:sz w:val="40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C6FA4"/>
    <w:pPr>
      <w:keepNext/>
      <w:numPr>
        <w:ilvl w:val="1"/>
        <w:numId w:val="30"/>
      </w:numPr>
      <w:outlineLvl w:val="1"/>
    </w:pPr>
    <w:rPr>
      <w:rFonts w:hAnsi="굴림" w:cstheme="majorBidi"/>
      <w:b/>
      <w:sz w:val="32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3C3121"/>
    <w:pPr>
      <w:keepNext/>
      <w:adjustRightInd w:val="0"/>
      <w:outlineLvl w:val="2"/>
    </w:pPr>
    <w:rPr>
      <w:rFonts w:asciiTheme="majorHAnsi" w:eastAsia="돋움" w:hAnsiTheme="majorHAnsi" w:cstheme="majorBidi"/>
      <w:b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9F2A17"/>
    <w:pPr>
      <w:keepNext/>
      <w:outlineLvl w:val="3"/>
    </w:pPr>
    <w:rPr>
      <w:rFonts w:eastAsia="돋움"/>
      <w:b/>
      <w:bCs/>
      <w:sz w:val="24"/>
    </w:rPr>
  </w:style>
  <w:style w:type="paragraph" w:styleId="5">
    <w:name w:val="heading 5"/>
    <w:basedOn w:val="a"/>
    <w:next w:val="a"/>
    <w:link w:val="5Char"/>
    <w:uiPriority w:val="9"/>
    <w:unhideWhenUsed/>
    <w:qFormat/>
    <w:rsid w:val="009F2A17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unhideWhenUsed/>
    <w:qFormat/>
    <w:rsid w:val="009F2A17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9F2A17"/>
    <w:pPr>
      <w:keepNext/>
      <w:ind w:leftChars="700" w:left="700" w:hangingChars="200" w:hanging="200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link w:val="2"/>
    <w:uiPriority w:val="9"/>
    <w:rsid w:val="009C6FA4"/>
    <w:rPr>
      <w:rFonts w:ascii="굴림" w:eastAsia="굴림" w:hAnsi="굴림" w:cstheme="majorBidi"/>
      <w:b/>
      <w:sz w:val="32"/>
      <w:szCs w:val="20"/>
    </w:rPr>
  </w:style>
  <w:style w:type="character" w:customStyle="1" w:styleId="1Char">
    <w:name w:val="제목 1 Char"/>
    <w:basedOn w:val="a0"/>
    <w:link w:val="1"/>
    <w:uiPriority w:val="9"/>
    <w:rsid w:val="00C54914"/>
    <w:rPr>
      <w:rFonts w:ascii="굴림" w:eastAsia="굴림" w:hAnsi="굴림" w:cstheme="majorBidi"/>
      <w:b/>
      <w:sz w:val="40"/>
      <w:szCs w:val="28"/>
    </w:rPr>
  </w:style>
  <w:style w:type="paragraph" w:customStyle="1" w:styleId="a3">
    <w:name w:val="코드"/>
    <w:basedOn w:val="a"/>
    <w:rsid w:val="000E161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192" w:lineRule="auto"/>
    </w:pPr>
    <w:rPr>
      <w:rFonts w:ascii="굴림체" w:eastAsia="굴림체"/>
    </w:rPr>
  </w:style>
  <w:style w:type="character" w:customStyle="1" w:styleId="3Char">
    <w:name w:val="제목 3 Char"/>
    <w:basedOn w:val="a0"/>
    <w:link w:val="3"/>
    <w:uiPriority w:val="9"/>
    <w:rsid w:val="003C3121"/>
    <w:rPr>
      <w:rFonts w:asciiTheme="majorHAnsi" w:eastAsia="돋움" w:hAnsiTheme="majorHAnsi" w:cstheme="majorBidi"/>
      <w:b/>
      <w:sz w:val="24"/>
      <w:szCs w:val="20"/>
    </w:rPr>
  </w:style>
  <w:style w:type="character" w:customStyle="1" w:styleId="4Char">
    <w:name w:val="제목 4 Char"/>
    <w:basedOn w:val="a0"/>
    <w:link w:val="4"/>
    <w:uiPriority w:val="9"/>
    <w:rsid w:val="009F2A17"/>
    <w:rPr>
      <w:rFonts w:eastAsia="돋움"/>
      <w:b/>
      <w:bCs/>
      <w:sz w:val="24"/>
    </w:rPr>
  </w:style>
  <w:style w:type="character" w:customStyle="1" w:styleId="5Char">
    <w:name w:val="제목 5 Char"/>
    <w:basedOn w:val="a0"/>
    <w:link w:val="5"/>
    <w:uiPriority w:val="9"/>
    <w:rsid w:val="009F2A17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0"/>
    <w:link w:val="6"/>
    <w:uiPriority w:val="9"/>
    <w:rsid w:val="009F2A17"/>
    <w:rPr>
      <w:rFonts w:eastAsia="굴림"/>
      <w:b/>
      <w:bCs/>
    </w:rPr>
  </w:style>
  <w:style w:type="character" w:customStyle="1" w:styleId="7Char">
    <w:name w:val="제목 7 Char"/>
    <w:basedOn w:val="a0"/>
    <w:link w:val="7"/>
    <w:uiPriority w:val="9"/>
    <w:rsid w:val="009F2A17"/>
    <w:rPr>
      <w:rFonts w:eastAsia="굴림"/>
    </w:rPr>
  </w:style>
  <w:style w:type="paragraph" w:styleId="a4">
    <w:name w:val="Date"/>
    <w:basedOn w:val="a"/>
    <w:next w:val="a"/>
    <w:link w:val="Char"/>
    <w:uiPriority w:val="99"/>
    <w:semiHidden/>
    <w:unhideWhenUsed/>
    <w:rsid w:val="00B218BC"/>
  </w:style>
  <w:style w:type="character" w:customStyle="1" w:styleId="Char">
    <w:name w:val="날짜 Char"/>
    <w:basedOn w:val="a0"/>
    <w:link w:val="a4"/>
    <w:uiPriority w:val="99"/>
    <w:semiHidden/>
    <w:rsid w:val="00B218BC"/>
    <w:rPr>
      <w:rFonts w:ascii="굴림체" w:eastAsia="굴림체"/>
    </w:rPr>
  </w:style>
  <w:style w:type="paragraph" w:styleId="a5">
    <w:name w:val="header"/>
    <w:basedOn w:val="a"/>
    <w:link w:val="Char0"/>
    <w:uiPriority w:val="99"/>
    <w:unhideWhenUsed/>
    <w:rsid w:val="000A6D4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0A6D40"/>
    <w:rPr>
      <w:rFonts w:ascii="굴림체" w:eastAsia="굴림체"/>
    </w:rPr>
  </w:style>
  <w:style w:type="paragraph" w:styleId="a6">
    <w:name w:val="footer"/>
    <w:basedOn w:val="a"/>
    <w:link w:val="Char1"/>
    <w:uiPriority w:val="99"/>
    <w:unhideWhenUsed/>
    <w:rsid w:val="000A6D4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0A6D40"/>
    <w:rPr>
      <w:rFonts w:ascii="굴림체" w:eastAsia="굴림체"/>
    </w:rPr>
  </w:style>
  <w:style w:type="paragraph" w:styleId="a7">
    <w:name w:val="Balloon Text"/>
    <w:basedOn w:val="a"/>
    <w:link w:val="Char2"/>
    <w:uiPriority w:val="99"/>
    <w:semiHidden/>
    <w:unhideWhenUsed/>
    <w:rsid w:val="009E5B0F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7"/>
    <w:uiPriority w:val="99"/>
    <w:semiHidden/>
    <w:rsid w:val="009E5B0F"/>
    <w:rPr>
      <w:rFonts w:asciiTheme="majorHAnsi" w:eastAsiaTheme="majorEastAsia" w:hAnsiTheme="majorHAnsi" w:cstheme="majorBidi"/>
      <w:sz w:val="18"/>
      <w:szCs w:val="18"/>
    </w:rPr>
  </w:style>
  <w:style w:type="character" w:styleId="a8">
    <w:name w:val="Hyperlink"/>
    <w:basedOn w:val="a0"/>
    <w:uiPriority w:val="99"/>
    <w:unhideWhenUsed/>
    <w:rsid w:val="009E5B0F"/>
    <w:rPr>
      <w:color w:val="0000FF"/>
      <w:u w:val="single"/>
    </w:rPr>
  </w:style>
  <w:style w:type="paragraph" w:styleId="a9">
    <w:name w:val="List Paragraph"/>
    <w:basedOn w:val="a"/>
    <w:link w:val="Char3"/>
    <w:uiPriority w:val="34"/>
    <w:qFormat/>
    <w:rsid w:val="003A5B62"/>
    <w:pPr>
      <w:ind w:leftChars="400" w:left="800"/>
    </w:pPr>
  </w:style>
  <w:style w:type="paragraph" w:customStyle="1" w:styleId="10">
    <w:name w:val="목록1"/>
    <w:basedOn w:val="a9"/>
    <w:link w:val="1Char0"/>
    <w:rsid w:val="003A5B62"/>
    <w:pPr>
      <w:numPr>
        <w:numId w:val="1"/>
      </w:numPr>
      <w:ind w:leftChars="0" w:left="300" w:hangingChars="150" w:hanging="300"/>
    </w:pPr>
  </w:style>
  <w:style w:type="paragraph" w:customStyle="1" w:styleId="20">
    <w:name w:val="목록2"/>
    <w:basedOn w:val="10"/>
    <w:link w:val="2Char0"/>
    <w:rsid w:val="003A5B62"/>
    <w:pPr>
      <w:numPr>
        <w:numId w:val="2"/>
      </w:numPr>
      <w:ind w:leftChars="150" w:left="150" w:hanging="403"/>
    </w:pPr>
  </w:style>
  <w:style w:type="character" w:customStyle="1" w:styleId="Char3">
    <w:name w:val="목록 단락 Char"/>
    <w:basedOn w:val="a0"/>
    <w:link w:val="a9"/>
    <w:uiPriority w:val="34"/>
    <w:rsid w:val="003A5B62"/>
    <w:rPr>
      <w:rFonts w:ascii="굴림" w:eastAsia="굴림"/>
    </w:rPr>
  </w:style>
  <w:style w:type="character" w:customStyle="1" w:styleId="1Char0">
    <w:name w:val="목록1 Char"/>
    <w:basedOn w:val="Char3"/>
    <w:link w:val="10"/>
    <w:rsid w:val="003A5B62"/>
    <w:rPr>
      <w:rFonts w:ascii="굴림" w:eastAsia="굴림"/>
      <w:szCs w:val="20"/>
    </w:rPr>
  </w:style>
  <w:style w:type="character" w:customStyle="1" w:styleId="2Char0">
    <w:name w:val="목록2 Char"/>
    <w:basedOn w:val="1Char0"/>
    <w:link w:val="20"/>
    <w:rsid w:val="003A5B62"/>
    <w:rPr>
      <w:rFonts w:ascii="굴림" w:eastAsia="굴림"/>
      <w:szCs w:val="20"/>
    </w:rPr>
  </w:style>
  <w:style w:type="paragraph" w:customStyle="1" w:styleId="aa">
    <w:name w:val="코드표"/>
    <w:basedOn w:val="a"/>
    <w:link w:val="Char4"/>
    <w:rsid w:val="0064039E"/>
    <w:pPr>
      <w:wordWrap/>
      <w:adjustRightInd w:val="0"/>
      <w:spacing w:line="220" w:lineRule="exact"/>
    </w:pPr>
    <w:rPr>
      <w:rFonts w:ascii="굴림체" w:eastAsia="굴림체" w:cs="굴림체"/>
      <w:bCs/>
      <w:kern w:val="0"/>
    </w:rPr>
  </w:style>
  <w:style w:type="character" w:customStyle="1" w:styleId="Char4">
    <w:name w:val="코드표 Char"/>
    <w:basedOn w:val="a0"/>
    <w:link w:val="aa"/>
    <w:rsid w:val="0064039E"/>
    <w:rPr>
      <w:rFonts w:ascii="굴림체" w:eastAsia="굴림체" w:cs="굴림체"/>
      <w:bCs/>
      <w:kern w:val="0"/>
      <w:szCs w:val="20"/>
    </w:rPr>
  </w:style>
  <w:style w:type="paragraph" w:styleId="ab">
    <w:name w:val="Title"/>
    <w:basedOn w:val="a"/>
    <w:next w:val="a"/>
    <w:link w:val="Char5"/>
    <w:uiPriority w:val="10"/>
    <w:qFormat/>
    <w:rsid w:val="002005B9"/>
    <w:pPr>
      <w:spacing w:before="240" w:after="120"/>
      <w:outlineLvl w:val="0"/>
    </w:pPr>
    <w:rPr>
      <w:rFonts w:hAnsiTheme="majorHAnsi" w:cstheme="majorBidi"/>
      <w:b/>
      <w:bCs/>
      <w:sz w:val="40"/>
      <w:szCs w:val="32"/>
    </w:rPr>
  </w:style>
  <w:style w:type="character" w:customStyle="1" w:styleId="Char5">
    <w:name w:val="제목 Char"/>
    <w:basedOn w:val="a0"/>
    <w:link w:val="ab"/>
    <w:uiPriority w:val="10"/>
    <w:rsid w:val="002005B9"/>
    <w:rPr>
      <w:rFonts w:ascii="굴림" w:eastAsia="굴림" w:hAnsiTheme="majorHAnsi" w:cstheme="majorBidi"/>
      <w:b/>
      <w:bCs/>
      <w:sz w:val="40"/>
      <w:szCs w:val="32"/>
    </w:rPr>
  </w:style>
  <w:style w:type="character" w:customStyle="1" w:styleId="ac">
    <w:name w:val="코드문자"/>
    <w:uiPriority w:val="1"/>
    <w:qFormat/>
    <w:rsid w:val="00454624"/>
    <w:rPr>
      <w:rFonts w:ascii="굴림체" w:eastAsia="굴림체"/>
    </w:rPr>
  </w:style>
  <w:style w:type="paragraph" w:styleId="ad">
    <w:name w:val="Body Text"/>
    <w:basedOn w:val="a"/>
    <w:link w:val="Char6"/>
    <w:uiPriority w:val="99"/>
    <w:semiHidden/>
    <w:unhideWhenUsed/>
    <w:rsid w:val="005838C9"/>
    <w:pPr>
      <w:spacing w:after="180"/>
    </w:pPr>
    <w:rPr>
      <w:szCs w:val="22"/>
    </w:rPr>
  </w:style>
  <w:style w:type="character" w:customStyle="1" w:styleId="Char6">
    <w:name w:val="본문 Char"/>
    <w:basedOn w:val="a0"/>
    <w:link w:val="ad"/>
    <w:uiPriority w:val="99"/>
    <w:semiHidden/>
    <w:rsid w:val="005838C9"/>
    <w:rPr>
      <w:rFonts w:ascii="굴림" w:eastAsia="굴림"/>
    </w:rPr>
  </w:style>
  <w:style w:type="paragraph" w:styleId="11">
    <w:name w:val="toc 1"/>
    <w:basedOn w:val="a"/>
    <w:next w:val="a"/>
    <w:autoRedefine/>
    <w:uiPriority w:val="39"/>
    <w:unhideWhenUsed/>
    <w:qFormat/>
    <w:rsid w:val="00C724BD"/>
    <w:pPr>
      <w:widowControl/>
      <w:wordWrap/>
      <w:autoSpaceDE/>
      <w:autoSpaceDN/>
    </w:pPr>
    <w:rPr>
      <w:kern w:val="0"/>
    </w:rPr>
  </w:style>
  <w:style w:type="paragraph" w:styleId="21">
    <w:name w:val="toc 2"/>
    <w:basedOn w:val="a"/>
    <w:next w:val="a"/>
    <w:autoRedefine/>
    <w:uiPriority w:val="39"/>
    <w:unhideWhenUsed/>
    <w:qFormat/>
    <w:rsid w:val="00C724BD"/>
    <w:pPr>
      <w:widowControl/>
      <w:wordWrap/>
      <w:autoSpaceDE/>
      <w:autoSpaceDN/>
      <w:ind w:left="221"/>
    </w:pPr>
    <w:rPr>
      <w:kern w:val="0"/>
    </w:rPr>
  </w:style>
  <w:style w:type="paragraph" w:styleId="30">
    <w:name w:val="toc 3"/>
    <w:basedOn w:val="a"/>
    <w:next w:val="a"/>
    <w:autoRedefine/>
    <w:uiPriority w:val="39"/>
    <w:unhideWhenUsed/>
    <w:qFormat/>
    <w:rsid w:val="00C724BD"/>
    <w:pPr>
      <w:widowControl/>
      <w:wordWrap/>
      <w:autoSpaceDE/>
      <w:autoSpaceDN/>
      <w:ind w:left="442"/>
    </w:pPr>
    <w:rPr>
      <w:kern w:val="0"/>
    </w:rPr>
  </w:style>
  <w:style w:type="table" w:styleId="ae">
    <w:name w:val="Table Grid"/>
    <w:basedOn w:val="a1"/>
    <w:uiPriority w:val="59"/>
    <w:rsid w:val="00711E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">
    <w:name w:val="소스코드"/>
    <w:basedOn w:val="a"/>
    <w:link w:val="Char7"/>
    <w:qFormat/>
    <w:rsid w:val="008C5007"/>
    <w:pPr>
      <w:wordWrap/>
      <w:adjustRightInd w:val="0"/>
      <w:spacing w:line="220" w:lineRule="exact"/>
    </w:pPr>
    <w:rPr>
      <w:rFonts w:ascii="굴림체" w:eastAsia="굴림체" w:cs="굴림체"/>
      <w:color w:val="008080"/>
      <w:kern w:val="0"/>
    </w:rPr>
  </w:style>
  <w:style w:type="character" w:customStyle="1" w:styleId="Char7">
    <w:name w:val="소스코드 Char"/>
    <w:basedOn w:val="a0"/>
    <w:link w:val="af"/>
    <w:rsid w:val="008C5007"/>
    <w:rPr>
      <w:rFonts w:ascii="굴림체" w:eastAsia="굴림체" w:cs="굴림체"/>
      <w:color w:val="00808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25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091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56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644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484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2569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03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73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8638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2048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6637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2539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0265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8617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1450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0547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9569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52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62981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987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483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17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\DesktopLink\&#53596;&#54540;&#47551;1.dotx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507CB3-918C-4D0B-8CC8-F3FAB6610B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템플릿1.dotx</Template>
  <TotalTime>1274</TotalTime>
  <Pages>52</Pages>
  <Words>8991</Words>
  <Characters>51253</Characters>
  <Application>Microsoft Office Word</Application>
  <DocSecurity>0</DocSecurity>
  <Lines>427</Lines>
  <Paragraphs>120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60124</CharactersWithSpaces>
  <SharedDoc>false</SharedDoc>
  <HLinks>
    <vt:vector size="90" baseType="variant">
      <vt:variant>
        <vt:i4>1179702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_Toc476312532</vt:lpwstr>
      </vt:variant>
      <vt:variant>
        <vt:i4>1179702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_Toc476312531</vt:lpwstr>
      </vt:variant>
      <vt:variant>
        <vt:i4>1179702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_Toc476312530</vt:lpwstr>
      </vt:variant>
      <vt:variant>
        <vt:i4>1245238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_Toc476312529</vt:lpwstr>
      </vt:variant>
      <vt:variant>
        <vt:i4>1245238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_Toc476312528</vt:lpwstr>
      </vt:variant>
      <vt:variant>
        <vt:i4>1245238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_Toc476312527</vt:lpwstr>
      </vt:variant>
      <vt:variant>
        <vt:i4>1245238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_Toc476312526</vt:lpwstr>
      </vt:variant>
      <vt:variant>
        <vt:i4>1245238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_Toc476312525</vt:lpwstr>
      </vt:variant>
      <vt:variant>
        <vt:i4>1245238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_Toc476312524</vt:lpwstr>
      </vt:variant>
      <vt:variant>
        <vt:i4>1245238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_Toc476312523</vt:lpwstr>
      </vt:variant>
      <vt:variant>
        <vt:i4>1245238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_Toc476312522</vt:lpwstr>
      </vt:variant>
      <vt:variant>
        <vt:i4>1245238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_Toc476312521</vt:lpwstr>
      </vt:variant>
      <vt:variant>
        <vt:i4>1245238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_Toc476312520</vt:lpwstr>
      </vt:variant>
      <vt:variant>
        <vt:i4>1048630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_Toc476312519</vt:lpwstr>
      </vt:variant>
      <vt:variant>
        <vt:i4>1048630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_Toc476312518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Seungjin Lee</dc:creator>
  <cp:keywords/>
  <cp:lastModifiedBy>USER</cp:lastModifiedBy>
  <cp:revision>134</cp:revision>
  <cp:lastPrinted>2012-11-12T18:55:00Z</cp:lastPrinted>
  <dcterms:created xsi:type="dcterms:W3CDTF">2015-07-13T10:55:00Z</dcterms:created>
  <dcterms:modified xsi:type="dcterms:W3CDTF">2024-02-07T08:57:00Z</dcterms:modified>
</cp:coreProperties>
</file>